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F93AC" w14:textId="77777777" w:rsidR="00184F72" w:rsidRDefault="00184F72" w:rsidP="00E235F6">
      <w:pPr>
        <w:pStyle w:val="Nadpis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2D49F22" w14:textId="77777777" w:rsidR="00184F72" w:rsidRDefault="00184F72" w:rsidP="00E235F6">
      <w:pPr>
        <w:pStyle w:val="Nadpis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C8E5958" w14:textId="77777777" w:rsidR="00184F72" w:rsidRDefault="00184F72" w:rsidP="00E235F6">
      <w:pPr>
        <w:pStyle w:val="Nadpis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D67063D" w14:textId="77777777" w:rsidR="00184F72" w:rsidRDefault="00184F72" w:rsidP="00E235F6">
      <w:pPr>
        <w:pStyle w:val="Nadpis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626A121" w14:textId="77777777" w:rsidR="00184F72" w:rsidRDefault="00184F72" w:rsidP="00E235F6">
      <w:pPr>
        <w:pStyle w:val="Nadpis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A7B7B45" w14:textId="77777777" w:rsidR="00184F72" w:rsidRDefault="00184F72" w:rsidP="00E235F6">
      <w:pPr>
        <w:pStyle w:val="Nadpis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BEF0AEF" w14:textId="77777777" w:rsidR="00184F72" w:rsidRDefault="00184F72" w:rsidP="00E235F6">
      <w:pPr>
        <w:pStyle w:val="Nadpis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AF34989" w14:textId="77777777" w:rsidR="00CF753B" w:rsidRDefault="00CF753B" w:rsidP="00CF753B"/>
    <w:p w14:paraId="24C240CE" w14:textId="77777777" w:rsidR="00CF753B" w:rsidRPr="00CF753B" w:rsidRDefault="00CF753B" w:rsidP="00CF753B"/>
    <w:p w14:paraId="2FDC3F21" w14:textId="77777777" w:rsidR="00184F72" w:rsidRDefault="00184F72" w:rsidP="00E235F6">
      <w:pPr>
        <w:pStyle w:val="Nadpis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F2A6FC0" w14:textId="7CF84E86" w:rsidR="00184F72" w:rsidRPr="00CF753B" w:rsidRDefault="00184F72" w:rsidP="00CF753B">
      <w:pPr>
        <w:jc w:val="center"/>
        <w:rPr>
          <w:b/>
          <w:bCs/>
          <w:sz w:val="44"/>
          <w:szCs w:val="44"/>
        </w:rPr>
      </w:pPr>
      <w:r w:rsidRPr="00CF753B">
        <w:rPr>
          <w:b/>
          <w:bCs/>
          <w:sz w:val="44"/>
          <w:szCs w:val="44"/>
        </w:rPr>
        <w:t xml:space="preserve">KONFIGURACE SÍTĚ A SÍŤOVÝCH PRVKŮ </w:t>
      </w:r>
      <w:r w:rsidR="00CF753B">
        <w:rPr>
          <w:b/>
          <w:bCs/>
          <w:sz w:val="44"/>
          <w:szCs w:val="44"/>
        </w:rPr>
        <w:br/>
      </w:r>
      <w:r w:rsidRPr="00CF753B">
        <w:rPr>
          <w:b/>
          <w:bCs/>
          <w:sz w:val="44"/>
          <w:szCs w:val="44"/>
        </w:rPr>
        <w:t>– II</w:t>
      </w:r>
    </w:p>
    <w:p w14:paraId="3F8162E0" w14:textId="77777777" w:rsidR="00184F72" w:rsidRDefault="00184F72" w:rsidP="00E235F6">
      <w:pPr>
        <w:pStyle w:val="Nadpis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EC100C8" w14:textId="77777777" w:rsidR="00184F72" w:rsidRDefault="00184F72" w:rsidP="00E235F6">
      <w:pPr>
        <w:pStyle w:val="Nadpis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7EFFD79" w14:textId="77777777" w:rsidR="00184F72" w:rsidRDefault="00184F72" w:rsidP="00E235F6">
      <w:pPr>
        <w:pStyle w:val="Nadpis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94FEA04" w14:textId="77777777" w:rsidR="00184F72" w:rsidRDefault="00184F72" w:rsidP="00E235F6">
      <w:pPr>
        <w:pStyle w:val="Nadpis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453E6FF" w14:textId="77777777" w:rsidR="00184F72" w:rsidRDefault="00184F72" w:rsidP="00E235F6">
      <w:pPr>
        <w:pStyle w:val="Nadpis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F49BC0F" w14:textId="77777777" w:rsidR="00184F72" w:rsidRDefault="00184F72" w:rsidP="00E235F6">
      <w:pPr>
        <w:pStyle w:val="Nadpis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AA96442" w14:textId="77777777" w:rsidR="00184F72" w:rsidRDefault="00184F72" w:rsidP="00E235F6">
      <w:pPr>
        <w:pStyle w:val="Nadpis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3F768F2" w14:textId="77777777" w:rsidR="00347397" w:rsidRDefault="00347397" w:rsidP="00347397"/>
    <w:p w14:paraId="75D8F1F1" w14:textId="77777777" w:rsidR="00347397" w:rsidRDefault="00347397" w:rsidP="00347397"/>
    <w:p w14:paraId="46C25D96" w14:textId="77777777" w:rsidR="00347397" w:rsidRDefault="00347397" w:rsidP="00347397"/>
    <w:p w14:paraId="2699ACD2" w14:textId="77777777" w:rsidR="00347397" w:rsidRDefault="00347397" w:rsidP="00347397"/>
    <w:p w14:paraId="1FA63718" w14:textId="77777777" w:rsidR="00347397" w:rsidRDefault="00347397" w:rsidP="00347397"/>
    <w:p w14:paraId="747B19CC" w14:textId="77777777" w:rsidR="00347397" w:rsidRDefault="00347397" w:rsidP="00347397"/>
    <w:p w14:paraId="6F723145" w14:textId="77777777" w:rsidR="00347397" w:rsidRDefault="00347397" w:rsidP="00347397"/>
    <w:p w14:paraId="47C71770" w14:textId="77777777" w:rsidR="00347397" w:rsidRDefault="00347397" w:rsidP="00347397"/>
    <w:p w14:paraId="58D8B143" w14:textId="77777777" w:rsidR="00347397" w:rsidRDefault="00347397" w:rsidP="00347397"/>
    <w:p w14:paraId="234BEC0D" w14:textId="77777777" w:rsidR="00347397" w:rsidRPr="00347397" w:rsidRDefault="00347397" w:rsidP="00347397"/>
    <w:p w14:paraId="41A03828" w14:textId="77777777" w:rsidR="00997BAF" w:rsidRDefault="00997BAF" w:rsidP="00E235F6">
      <w:pPr>
        <w:pStyle w:val="Nadpis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F956970" w14:textId="52CA9AC4" w:rsidR="00ED7CF4" w:rsidRPr="00780FBC" w:rsidRDefault="00E235F6" w:rsidP="00E235F6">
      <w:pPr>
        <w:pStyle w:val="Nadpis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80FB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Zadání úlohy</w:t>
      </w:r>
    </w:p>
    <w:p w14:paraId="19ACAD29" w14:textId="48A38BAB" w:rsidR="00E235F6" w:rsidRDefault="00E235F6" w:rsidP="00E235F6">
      <w:pPr>
        <w:ind w:left="709"/>
      </w:pPr>
      <w:r>
        <w:t>Na obrázku je naznačená požadovaná síťová topologie firmy, která má několik poboček, kdy</w:t>
      </w:r>
      <w:r>
        <w:br/>
        <w:t>každá pobočka je propojena vlastní ethernetovou sítí. Firma chce propojit jednotlivé pobočky pomocí centrálního přepínače a pomocí ISP se připojit k internetu. Firma chce provozovat statické směrování.</w:t>
      </w:r>
      <w:r w:rsidR="005F1660">
        <w:t xml:space="preserve"> Neoznačené spojovací komunikační linky jsou typu „fast ethernet“.</w:t>
      </w:r>
    </w:p>
    <w:p w14:paraId="16BF13CF" w14:textId="60A7A6C7" w:rsidR="00C07423" w:rsidRDefault="00C07423" w:rsidP="00E235F6">
      <w:pPr>
        <w:ind w:left="709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E6FA9A2" wp14:editId="54B8E461">
            <wp:simplePos x="0" y="0"/>
            <wp:positionH relativeFrom="margin">
              <wp:posOffset>440690</wp:posOffset>
            </wp:positionH>
            <wp:positionV relativeFrom="paragraph">
              <wp:posOffset>76200</wp:posOffset>
            </wp:positionV>
            <wp:extent cx="5619750" cy="3953510"/>
            <wp:effectExtent l="0" t="0" r="0" b="8890"/>
            <wp:wrapThrough wrapText="bothSides">
              <wp:wrapPolygon edited="0">
                <wp:start x="3588" y="0"/>
                <wp:lineTo x="3222" y="520"/>
                <wp:lineTo x="3295" y="1249"/>
                <wp:lineTo x="4393" y="1769"/>
                <wp:lineTo x="5345" y="3435"/>
                <wp:lineTo x="732" y="4163"/>
                <wp:lineTo x="0" y="4371"/>
                <wp:lineTo x="0" y="5308"/>
                <wp:lineTo x="1977" y="6765"/>
                <wp:lineTo x="1025" y="7598"/>
                <wp:lineTo x="0" y="8326"/>
                <wp:lineTo x="0" y="9159"/>
                <wp:lineTo x="2123" y="10096"/>
                <wp:lineTo x="3588" y="10096"/>
                <wp:lineTo x="3588" y="11761"/>
                <wp:lineTo x="3002" y="12698"/>
                <wp:lineTo x="3002" y="13010"/>
                <wp:lineTo x="3588" y="13426"/>
                <wp:lineTo x="3588" y="15092"/>
                <wp:lineTo x="1831" y="15820"/>
                <wp:lineTo x="0" y="16653"/>
                <wp:lineTo x="0" y="17589"/>
                <wp:lineTo x="1391" y="18422"/>
                <wp:lineTo x="2636" y="18422"/>
                <wp:lineTo x="1391" y="20087"/>
                <wp:lineTo x="0" y="20087"/>
                <wp:lineTo x="0" y="21336"/>
                <wp:lineTo x="513" y="21544"/>
                <wp:lineTo x="21161" y="21544"/>
                <wp:lineTo x="21527" y="21336"/>
                <wp:lineTo x="21527" y="20087"/>
                <wp:lineTo x="19843" y="20087"/>
                <wp:lineTo x="18452" y="18422"/>
                <wp:lineTo x="21014" y="17902"/>
                <wp:lineTo x="21527" y="17485"/>
                <wp:lineTo x="21527" y="16653"/>
                <wp:lineTo x="17060" y="15092"/>
                <wp:lineTo x="17060" y="13426"/>
                <wp:lineTo x="17500" y="13114"/>
                <wp:lineTo x="17500" y="12490"/>
                <wp:lineTo x="17060" y="11761"/>
                <wp:lineTo x="17060" y="10096"/>
                <wp:lineTo x="18378" y="10096"/>
                <wp:lineTo x="21380" y="8951"/>
                <wp:lineTo x="21380" y="8118"/>
                <wp:lineTo x="20502" y="7598"/>
                <wp:lineTo x="18744" y="6765"/>
                <wp:lineTo x="19037" y="6765"/>
                <wp:lineTo x="21307" y="5308"/>
                <wp:lineTo x="21454" y="4475"/>
                <wp:lineTo x="20575" y="4267"/>
                <wp:lineTo x="15376" y="3435"/>
                <wp:lineTo x="15449" y="3435"/>
                <wp:lineTo x="16621" y="1769"/>
                <wp:lineTo x="17646" y="1145"/>
                <wp:lineTo x="17719" y="208"/>
                <wp:lineTo x="17060" y="0"/>
                <wp:lineTo x="3588" y="0"/>
              </wp:wrapPolygon>
            </wp:wrapThrough>
            <wp:docPr id="82521865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63174E" w14:textId="3F740319" w:rsidR="00C07423" w:rsidRDefault="00C07423" w:rsidP="00E235F6">
      <w:pPr>
        <w:ind w:left="709"/>
      </w:pPr>
    </w:p>
    <w:p w14:paraId="3CE2E54A" w14:textId="77777777" w:rsidR="00C07423" w:rsidRDefault="00C07423" w:rsidP="00E235F6">
      <w:pPr>
        <w:ind w:left="709"/>
      </w:pPr>
    </w:p>
    <w:p w14:paraId="2DA89C6B" w14:textId="77777777" w:rsidR="00C07423" w:rsidRDefault="00C07423" w:rsidP="00E235F6">
      <w:pPr>
        <w:ind w:left="709"/>
      </w:pPr>
    </w:p>
    <w:p w14:paraId="74D24408" w14:textId="77777777" w:rsidR="00C07423" w:rsidRDefault="00C07423" w:rsidP="00E235F6">
      <w:pPr>
        <w:ind w:left="709"/>
      </w:pPr>
    </w:p>
    <w:p w14:paraId="3903525B" w14:textId="77777777" w:rsidR="00C07423" w:rsidRDefault="00C07423" w:rsidP="00E235F6">
      <w:pPr>
        <w:ind w:left="709"/>
      </w:pPr>
    </w:p>
    <w:p w14:paraId="4514317B" w14:textId="77777777" w:rsidR="00C07423" w:rsidRDefault="00C07423" w:rsidP="00E235F6">
      <w:pPr>
        <w:ind w:left="709"/>
      </w:pPr>
    </w:p>
    <w:p w14:paraId="4D07B4EE" w14:textId="2A4CC3F3" w:rsidR="00C07423" w:rsidRDefault="00C07423" w:rsidP="00E235F6">
      <w:pPr>
        <w:ind w:left="709"/>
      </w:pPr>
    </w:p>
    <w:p w14:paraId="27CA71EE" w14:textId="77777777" w:rsidR="00C07423" w:rsidRDefault="00C07423" w:rsidP="00E235F6">
      <w:pPr>
        <w:ind w:left="709"/>
      </w:pPr>
    </w:p>
    <w:p w14:paraId="2D7FD8E2" w14:textId="77777777" w:rsidR="00C07423" w:rsidRDefault="00C07423" w:rsidP="00E235F6">
      <w:pPr>
        <w:ind w:left="709"/>
      </w:pPr>
    </w:p>
    <w:p w14:paraId="2E7F5E79" w14:textId="77777777" w:rsidR="00C07423" w:rsidRDefault="00C07423" w:rsidP="00E235F6">
      <w:pPr>
        <w:ind w:left="709"/>
      </w:pPr>
    </w:p>
    <w:p w14:paraId="3A5A8930" w14:textId="77777777" w:rsidR="00C07423" w:rsidRDefault="00C07423" w:rsidP="00E235F6">
      <w:pPr>
        <w:ind w:left="709"/>
      </w:pPr>
    </w:p>
    <w:p w14:paraId="2C825225" w14:textId="3809D279" w:rsidR="009D627F" w:rsidRDefault="009D627F" w:rsidP="00C07423"/>
    <w:p w14:paraId="7B773FE6" w14:textId="77777777" w:rsidR="00C07423" w:rsidRDefault="00C07423" w:rsidP="00C07423"/>
    <w:p w14:paraId="0383073A" w14:textId="77777777" w:rsidR="00C07423" w:rsidRDefault="00C07423" w:rsidP="00C07423"/>
    <w:p w14:paraId="751D61FC" w14:textId="08C0F0E1" w:rsidR="009941FA" w:rsidRDefault="009941FA" w:rsidP="00E235F6">
      <w:pPr>
        <w:ind w:left="709"/>
      </w:pPr>
      <w:r>
        <w:t>Jednotlivým pobočkám jsou přiřazeny rozsahy IP adres:</w:t>
      </w:r>
    </w:p>
    <w:p w14:paraId="086E5CAF" w14:textId="32127A58" w:rsidR="009941FA" w:rsidRDefault="009D627F" w:rsidP="009941FA">
      <w:pPr>
        <w:pStyle w:val="Odstavecseseznamem"/>
        <w:numPr>
          <w:ilvl w:val="0"/>
          <w:numId w:val="13"/>
        </w:numPr>
      </w:pPr>
      <w:r>
        <w:t>s</w:t>
      </w:r>
      <w:r w:rsidR="009941FA">
        <w:t>kupina A: 192.168.0.0/23</w:t>
      </w:r>
      <w:r>
        <w:t>,</w:t>
      </w:r>
    </w:p>
    <w:p w14:paraId="2F900C87" w14:textId="7A60FC50" w:rsidR="009941FA" w:rsidRDefault="009D627F" w:rsidP="009941FA">
      <w:pPr>
        <w:pStyle w:val="Odstavecseseznamem"/>
        <w:numPr>
          <w:ilvl w:val="0"/>
          <w:numId w:val="13"/>
        </w:numPr>
      </w:pPr>
      <w:r>
        <w:t>s</w:t>
      </w:r>
      <w:r w:rsidR="009941FA">
        <w:t>kupina B: 172.17.4.0/22</w:t>
      </w:r>
      <w:r>
        <w:t>,</w:t>
      </w:r>
    </w:p>
    <w:p w14:paraId="1A502A2C" w14:textId="44086C71" w:rsidR="00F9737B" w:rsidRDefault="009D627F" w:rsidP="009941FA">
      <w:pPr>
        <w:pStyle w:val="Odstavecseseznamem"/>
        <w:numPr>
          <w:ilvl w:val="0"/>
          <w:numId w:val="13"/>
        </w:numPr>
      </w:pPr>
      <w:r>
        <w:t>s</w:t>
      </w:r>
      <w:r w:rsidR="00F9737B">
        <w:t>kupina C: 10.1.0.0/23</w:t>
      </w:r>
      <w:r>
        <w:t>,</w:t>
      </w:r>
    </w:p>
    <w:p w14:paraId="1106FB38" w14:textId="2E0FC2FE" w:rsidR="009D627F" w:rsidRDefault="009D627F" w:rsidP="009D627F">
      <w:pPr>
        <w:pStyle w:val="Odstavecseseznamem"/>
        <w:numPr>
          <w:ilvl w:val="0"/>
          <w:numId w:val="13"/>
        </w:numPr>
      </w:pPr>
      <w:proofErr w:type="spellStart"/>
      <w:r>
        <w:t>s</w:t>
      </w:r>
      <w:r w:rsidR="00F9737B">
        <w:t>ubnet</w:t>
      </w:r>
      <w:proofErr w:type="spellEnd"/>
      <w:r w:rsidR="00F9737B">
        <w:t xml:space="preserve"> připojení k R-ISP: 192.169.1.192/28</w:t>
      </w:r>
      <w:r>
        <w:t>.</w:t>
      </w:r>
    </w:p>
    <w:p w14:paraId="3C5FD359" w14:textId="7E8AC894" w:rsidR="009D627F" w:rsidRDefault="009D627F" w:rsidP="009D627F"/>
    <w:p w14:paraId="5478EA7A" w14:textId="63D95528" w:rsidR="009D627F" w:rsidRDefault="009D627F" w:rsidP="009D627F"/>
    <w:p w14:paraId="76F79D93" w14:textId="3296E04B" w:rsidR="009D627F" w:rsidRDefault="009D627F" w:rsidP="009D627F">
      <w:pPr>
        <w:ind w:left="709"/>
      </w:pPr>
      <w:r>
        <w:t>Výsledné řešení musí obsahovat:</w:t>
      </w:r>
    </w:p>
    <w:p w14:paraId="558C2A8D" w14:textId="68AF7854" w:rsidR="009D627F" w:rsidRDefault="009D627F" w:rsidP="009D627F">
      <w:pPr>
        <w:pStyle w:val="Odstavecseseznamem"/>
        <w:numPr>
          <w:ilvl w:val="0"/>
          <w:numId w:val="14"/>
        </w:numPr>
      </w:pPr>
      <w:r>
        <w:t>vhodně zvolené adresní schéma pro jednotlivé podsítě a volbu zdůvodnit,</w:t>
      </w:r>
    </w:p>
    <w:p w14:paraId="6B6D065D" w14:textId="3056A55D" w:rsidR="009D627F" w:rsidRDefault="009D627F" w:rsidP="009D627F">
      <w:pPr>
        <w:pStyle w:val="Odstavecseseznamem"/>
        <w:numPr>
          <w:ilvl w:val="0"/>
          <w:numId w:val="14"/>
        </w:numPr>
      </w:pPr>
      <w:r>
        <w:t>konfiguraci jednotlivých směrovačů dle požadavků firmy,</w:t>
      </w:r>
    </w:p>
    <w:p w14:paraId="25F55A06" w14:textId="28A3DEEE" w:rsidR="009D627F" w:rsidRDefault="009D627F" w:rsidP="009D627F">
      <w:pPr>
        <w:pStyle w:val="Odstavecseseznamem"/>
        <w:numPr>
          <w:ilvl w:val="0"/>
          <w:numId w:val="14"/>
        </w:numPr>
      </w:pPr>
      <w:r>
        <w:t>provozní dokumentaci pro danou topologii sítě, včetně konfiguračních dat,</w:t>
      </w:r>
    </w:p>
    <w:p w14:paraId="31083BA8" w14:textId="31366011" w:rsidR="009D627F" w:rsidRPr="00E235F6" w:rsidRDefault="009D627F" w:rsidP="009D627F">
      <w:pPr>
        <w:pStyle w:val="Odstavecseseznamem"/>
        <w:numPr>
          <w:ilvl w:val="0"/>
          <w:numId w:val="14"/>
        </w:numPr>
      </w:pPr>
      <w:r>
        <w:t>ověřit správnou funkcionalitu jednotlivých počítačových sítí.</w:t>
      </w:r>
    </w:p>
    <w:p w14:paraId="71FA98D8" w14:textId="4B95E059" w:rsidR="00ED7CF4" w:rsidRPr="00ED7CF4" w:rsidRDefault="00ED7CF4" w:rsidP="00ED7CF4"/>
    <w:p w14:paraId="35C68849" w14:textId="77777777" w:rsidR="00ED7CF4" w:rsidRPr="00ED7CF4" w:rsidRDefault="00ED7CF4" w:rsidP="00ED7CF4"/>
    <w:p w14:paraId="1C672F10" w14:textId="77777777" w:rsidR="00ED7CF4" w:rsidRPr="00ED7CF4" w:rsidRDefault="00ED7CF4" w:rsidP="00ED7CF4"/>
    <w:p w14:paraId="3D854AC9" w14:textId="77777777" w:rsidR="00ED7CF4" w:rsidRPr="00ED7CF4" w:rsidRDefault="00ED7CF4" w:rsidP="00ED7CF4"/>
    <w:p w14:paraId="1570BA14" w14:textId="77777777" w:rsidR="00997BAF" w:rsidRDefault="00997BAF" w:rsidP="00EB1086">
      <w:pPr>
        <w:pStyle w:val="Nadpis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D9EF42B" w14:textId="751082A4" w:rsidR="00EB1086" w:rsidRDefault="00F31BBA" w:rsidP="00EB1086">
      <w:pPr>
        <w:pStyle w:val="Nadpis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Adresní</w:t>
      </w:r>
      <w:r w:rsidR="00EB10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schéma</w:t>
      </w:r>
    </w:p>
    <w:p w14:paraId="7B4A8127" w14:textId="3FABDC0C" w:rsidR="00ED4C27" w:rsidRDefault="00EB1086" w:rsidP="00ED4C27">
      <w:pPr>
        <w:ind w:left="709"/>
      </w:pPr>
      <w:r>
        <w:t>Síť představuje model firmy, která obsahuje pobočky. Každá pobočka obsahuje 4 pracovní</w:t>
      </w:r>
      <w:r>
        <w:br/>
        <w:t>stanice, 2 směrovače (směrovače R1 a R2) a centrální směrovač R3. R3 router</w:t>
      </w:r>
      <w:r w:rsidR="00ED4C27">
        <w:t xml:space="preserve">y daných poboček jsou propojené do ISP routeru. </w:t>
      </w:r>
      <w:r w:rsidR="005D4662">
        <w:t>Veškerá komunikace probíhá pomocí statického směrování.</w:t>
      </w:r>
    </w:p>
    <w:p w14:paraId="1C7244FC" w14:textId="77777777" w:rsidR="00ED4C27" w:rsidRDefault="00ED4C27" w:rsidP="00ED4C27">
      <w:pPr>
        <w:ind w:left="709"/>
      </w:pPr>
    </w:p>
    <w:p w14:paraId="00CA27E5" w14:textId="77777777" w:rsidR="008D1CA9" w:rsidRDefault="00982372" w:rsidP="00ED4C27">
      <w:pPr>
        <w:ind w:left="709"/>
      </w:pPr>
      <w:r>
        <w:t>Každé pobočce byl přidělen samostatný IP adresní privátní rozsah, přičemž jednotlivé pobočky obsahují různé velikosti sítí. Tyto rozsahy byly dále rozděleny na menší podsítě tak,</w:t>
      </w:r>
      <w:r w:rsidR="008D1CA9">
        <w:t xml:space="preserve"> aby vyhovovaly rozdělení infrastruktury.</w:t>
      </w:r>
    </w:p>
    <w:p w14:paraId="5C499A62" w14:textId="77777777" w:rsidR="00C12D25" w:rsidRDefault="00C12D25" w:rsidP="00ED4C27">
      <w:pPr>
        <w:ind w:left="709"/>
      </w:pPr>
    </w:p>
    <w:p w14:paraId="1BC186A0" w14:textId="77777777" w:rsidR="00C12D25" w:rsidRPr="007D03C3" w:rsidRDefault="00C12D25" w:rsidP="00C12D25">
      <w:pPr>
        <w:ind w:left="709"/>
      </w:pPr>
      <w:r w:rsidRPr="007D03C3">
        <w:t>Rozsahy přidělené jednotlivým pobočkám:</w:t>
      </w:r>
    </w:p>
    <w:p w14:paraId="498F4C8F" w14:textId="77777777" w:rsidR="00C12D25" w:rsidRPr="00EB1086" w:rsidRDefault="00982372" w:rsidP="00C12D25">
      <w:pPr>
        <w:ind w:left="709"/>
      </w:pPr>
      <w:r>
        <w:t xml:space="preserve"> </w:t>
      </w:r>
    </w:p>
    <w:tbl>
      <w:tblPr>
        <w:tblStyle w:val="Mkatabulky"/>
        <w:tblW w:w="0" w:type="auto"/>
        <w:tblInd w:w="7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109"/>
        <w:gridCol w:w="1511"/>
        <w:gridCol w:w="837"/>
        <w:gridCol w:w="2057"/>
        <w:gridCol w:w="2976"/>
      </w:tblGrid>
      <w:tr w:rsidR="005E5D00" w14:paraId="63771FD9" w14:textId="13F893D6" w:rsidTr="00F9515F">
        <w:tc>
          <w:tcPr>
            <w:tcW w:w="110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8E1375" w14:textId="4A6C0196" w:rsidR="005E5D00" w:rsidRDefault="005E5D00" w:rsidP="00F9515F">
            <w:pPr>
              <w:jc w:val="center"/>
            </w:pPr>
            <w:r>
              <w:t>Pobočka</w:t>
            </w:r>
          </w:p>
        </w:tc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8D5D20" w14:textId="66A28769" w:rsidR="005E5D00" w:rsidRDefault="005E5D00" w:rsidP="00F9515F">
            <w:pPr>
              <w:jc w:val="center"/>
            </w:pPr>
            <w:r>
              <w:t>Přiřazená síť</w:t>
            </w:r>
          </w:p>
        </w:tc>
        <w:tc>
          <w:tcPr>
            <w:tcW w:w="8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3A6481" w14:textId="5DC6E5E1" w:rsidR="005E5D00" w:rsidRDefault="005E5D00" w:rsidP="00F9515F">
            <w:pPr>
              <w:jc w:val="center"/>
            </w:pPr>
            <w:r>
              <w:t>CIDR</w:t>
            </w:r>
          </w:p>
        </w:tc>
        <w:tc>
          <w:tcPr>
            <w:tcW w:w="20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2E4E1A" w14:textId="12D30E4B" w:rsidR="005E5D00" w:rsidRDefault="005E5D00" w:rsidP="00F9515F">
            <w:pPr>
              <w:jc w:val="center"/>
            </w:pPr>
            <w:r>
              <w:t>Počet IP adres</w:t>
            </w:r>
          </w:p>
        </w:tc>
        <w:tc>
          <w:tcPr>
            <w:tcW w:w="29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24C26D3" w14:textId="5A1F302A" w:rsidR="005E5D00" w:rsidRDefault="005E5D00" w:rsidP="00F9515F">
            <w:pPr>
              <w:jc w:val="center"/>
            </w:pPr>
            <w:r>
              <w:t>Počet použitelných IP adres</w:t>
            </w:r>
          </w:p>
        </w:tc>
      </w:tr>
      <w:tr w:rsidR="005E5D00" w14:paraId="2B9440BF" w14:textId="7E7A3B53" w:rsidTr="00F9515F">
        <w:tc>
          <w:tcPr>
            <w:tcW w:w="1109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C0DBC6B" w14:textId="2C85B7A0" w:rsidR="005E5D00" w:rsidRDefault="005E5D00" w:rsidP="00F9515F">
            <w:pPr>
              <w:jc w:val="right"/>
            </w:pPr>
            <w:r>
              <w:t>A</w:t>
            </w:r>
          </w:p>
        </w:tc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60246FC" w14:textId="66E3A5AB" w:rsidR="005E5D00" w:rsidRDefault="005E5D00" w:rsidP="00F9515F">
            <w:pPr>
              <w:jc w:val="right"/>
            </w:pPr>
            <w:r>
              <w:t>192.168.0.0</w:t>
            </w:r>
          </w:p>
        </w:tc>
        <w:tc>
          <w:tcPr>
            <w:tcW w:w="83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06A23F7" w14:textId="3C5F54B9" w:rsidR="005E5D00" w:rsidRDefault="005E5D00" w:rsidP="00F9515F">
            <w:pPr>
              <w:jc w:val="right"/>
            </w:pPr>
            <w:r>
              <w:t>/23</w:t>
            </w:r>
          </w:p>
        </w:tc>
        <w:tc>
          <w:tcPr>
            <w:tcW w:w="205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2F27C39" w14:textId="1CBF19F3" w:rsidR="005E5D00" w:rsidRDefault="005E5D00" w:rsidP="00F9515F">
            <w:pPr>
              <w:jc w:val="right"/>
            </w:pPr>
            <w:r>
              <w:t>512</w:t>
            </w:r>
          </w:p>
        </w:tc>
        <w:tc>
          <w:tcPr>
            <w:tcW w:w="2976" w:type="dxa"/>
            <w:tcBorders>
              <w:top w:val="single" w:sz="12" w:space="0" w:color="auto"/>
              <w:left w:val="single" w:sz="12" w:space="0" w:color="auto"/>
            </w:tcBorders>
          </w:tcPr>
          <w:p w14:paraId="3242D4B7" w14:textId="78949447" w:rsidR="005E5D00" w:rsidRDefault="005E5D00" w:rsidP="00F9515F">
            <w:pPr>
              <w:jc w:val="right"/>
            </w:pPr>
            <w:r>
              <w:t>510</w:t>
            </w:r>
          </w:p>
        </w:tc>
      </w:tr>
      <w:tr w:rsidR="005E5D00" w14:paraId="10CC6225" w14:textId="48E74A2B" w:rsidTr="00F9515F"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1849A8A" w14:textId="20E250B1" w:rsidR="005E5D00" w:rsidRDefault="005E5D00" w:rsidP="00F9515F">
            <w:pPr>
              <w:jc w:val="right"/>
            </w:pPr>
            <w:r>
              <w:t>B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72985B4" w14:textId="52ACD65E" w:rsidR="005E5D00" w:rsidRDefault="005E5D00" w:rsidP="00F9515F">
            <w:pPr>
              <w:jc w:val="right"/>
            </w:pPr>
            <w:r>
              <w:t>172.17.4.0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EFAF2ED" w14:textId="765F2C50" w:rsidR="005E5D00" w:rsidRDefault="005E5D00" w:rsidP="00F9515F">
            <w:pPr>
              <w:jc w:val="right"/>
            </w:pPr>
            <w:r>
              <w:t>/22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C465233" w14:textId="5AAE210E" w:rsidR="005E5D00" w:rsidRDefault="005E5D00" w:rsidP="00F9515F">
            <w:pPr>
              <w:jc w:val="right"/>
            </w:pPr>
            <w:r>
              <w:t>1024</w:t>
            </w:r>
          </w:p>
        </w:tc>
        <w:tc>
          <w:tcPr>
            <w:tcW w:w="2976" w:type="dxa"/>
            <w:tcBorders>
              <w:left w:val="single" w:sz="12" w:space="0" w:color="auto"/>
            </w:tcBorders>
          </w:tcPr>
          <w:p w14:paraId="6C153DB8" w14:textId="4651A012" w:rsidR="005E5D00" w:rsidRDefault="005E5D00" w:rsidP="00F9515F">
            <w:pPr>
              <w:jc w:val="right"/>
            </w:pPr>
            <w:r>
              <w:t>1022</w:t>
            </w:r>
          </w:p>
        </w:tc>
      </w:tr>
      <w:tr w:rsidR="005E5D00" w14:paraId="46EDE3D8" w14:textId="05ED9D7B" w:rsidTr="00F9515F">
        <w:tc>
          <w:tcPr>
            <w:tcW w:w="1109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BDDE356" w14:textId="253E486E" w:rsidR="005E5D00" w:rsidRDefault="005E5D00" w:rsidP="00F9515F">
            <w:pPr>
              <w:jc w:val="right"/>
            </w:pPr>
            <w:r>
              <w:t>C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670F11" w14:textId="2C485283" w:rsidR="005E5D00" w:rsidRDefault="005E5D00" w:rsidP="00F9515F">
            <w:pPr>
              <w:jc w:val="right"/>
            </w:pPr>
            <w:r>
              <w:t>10.1.0.0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B9DB30" w14:textId="64E99CF2" w:rsidR="005E5D00" w:rsidRDefault="005E5D00" w:rsidP="00F9515F">
            <w:pPr>
              <w:jc w:val="right"/>
            </w:pPr>
            <w:r>
              <w:t>/23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1A9C5F" w14:textId="444FC9CB" w:rsidR="005E5D00" w:rsidRDefault="005E5D00" w:rsidP="00F9515F">
            <w:pPr>
              <w:jc w:val="right"/>
            </w:pPr>
            <w:r>
              <w:t>512</w:t>
            </w:r>
          </w:p>
        </w:tc>
        <w:tc>
          <w:tcPr>
            <w:tcW w:w="2976" w:type="dxa"/>
            <w:tcBorders>
              <w:left w:val="single" w:sz="12" w:space="0" w:color="auto"/>
            </w:tcBorders>
          </w:tcPr>
          <w:p w14:paraId="07BF1EE0" w14:textId="7AA3F667" w:rsidR="005E5D00" w:rsidRDefault="005E5D00" w:rsidP="00F9515F">
            <w:pPr>
              <w:jc w:val="right"/>
            </w:pPr>
            <w:r>
              <w:t>510</w:t>
            </w:r>
          </w:p>
        </w:tc>
      </w:tr>
    </w:tbl>
    <w:p w14:paraId="255E3AE3" w14:textId="2B05CE23" w:rsidR="001E7A9C" w:rsidRDefault="00AE113B" w:rsidP="001E7A9C">
      <w:pPr>
        <w:ind w:left="709"/>
      </w:pPr>
      <w:r>
        <w:br/>
      </w:r>
      <w:r w:rsidR="00F9515F">
        <w:t>Kaž</w:t>
      </w:r>
      <w:r w:rsidR="00D800F0">
        <w:t>dý</w:t>
      </w:r>
      <w:r w:rsidR="00F9515F">
        <w:t xml:space="preserve"> z</w:t>
      </w:r>
      <w:r w:rsidR="00D800F0">
        <w:t> těchto rozsahů byl dále rozdělen na 7 podsítí</w:t>
      </w:r>
      <w:r w:rsidR="00A929F8">
        <w:t xml:space="preserve"> (</w:t>
      </w:r>
      <w:proofErr w:type="spellStart"/>
      <w:r w:rsidR="00A929F8">
        <w:t>subnety</w:t>
      </w:r>
      <w:proofErr w:type="spellEnd"/>
      <w:r w:rsidR="00A929F8">
        <w:t>)</w:t>
      </w:r>
      <w:r w:rsidR="00D800F0">
        <w:t xml:space="preserve">. Počet sedmi podsítí </w:t>
      </w:r>
      <w:r w:rsidR="00B8790F">
        <w:t>vyplývá z topologie poboček, na které se nachází 7 zařízení</w:t>
      </w:r>
      <w:r w:rsidR="009E60A0">
        <w:t xml:space="preserve">. </w:t>
      </w:r>
      <w:proofErr w:type="spellStart"/>
      <w:r w:rsidR="009E60A0">
        <w:t>Subnety</w:t>
      </w:r>
      <w:proofErr w:type="spellEnd"/>
      <w:r w:rsidR="009E60A0">
        <w:t xml:space="preserve"> byly přiděleny tak, aby každá dvojice PC sdílela podsíť se svým směrovačem a také, aby byly jednoznačně identifikovatelné a číselně navazovala.</w:t>
      </w:r>
      <w:r w:rsidR="00AC0BD9">
        <w:t xml:space="preserve"> </w:t>
      </w:r>
      <w:r w:rsidR="009B4584">
        <w:t xml:space="preserve">Každému koncovému zařízení byla kromě IP adresy také nastavená síťová maska a výchozí brána (default </w:t>
      </w:r>
      <w:proofErr w:type="spellStart"/>
      <w:r w:rsidR="009B4584">
        <w:t>gateway</w:t>
      </w:r>
      <w:proofErr w:type="spellEnd"/>
      <w:r w:rsidR="009B4584">
        <w:t>), které jsou nezbytné pro správnou komunikaci v síti.</w:t>
      </w:r>
      <w:r w:rsidR="00C67056">
        <w:t xml:space="preserve"> </w:t>
      </w:r>
    </w:p>
    <w:p w14:paraId="3771B253" w14:textId="77777777" w:rsidR="00C66107" w:rsidRDefault="00C66107" w:rsidP="001E7A9C"/>
    <w:p w14:paraId="01E8EBCE" w14:textId="4707F6E9" w:rsidR="00101389" w:rsidRDefault="00101389" w:rsidP="00101389">
      <w:pPr>
        <w:ind w:left="709"/>
      </w:pPr>
      <w:r>
        <w:t>Pro připojení mezi routery R3 a ISP byl využit samotný rozsah 192.169.1.192/28, který poskytuje 16 adres, z toho použitelných 14 adres. Každý R3 router obsahuje jedinečnou WAN IP adresu:</w:t>
      </w:r>
    </w:p>
    <w:p w14:paraId="5FAAE52C" w14:textId="77777777" w:rsidR="00101389" w:rsidRDefault="00101389" w:rsidP="00101389">
      <w:pPr>
        <w:ind w:left="709"/>
        <w:jc w:val="center"/>
      </w:pPr>
    </w:p>
    <w:tbl>
      <w:tblPr>
        <w:tblStyle w:val="Mkatabulky"/>
        <w:tblpPr w:leftFromText="141" w:rightFromText="141" w:vertAnchor="text" w:tblpXSpec="center" w:tblpY="1"/>
        <w:tblOverlap w:val="never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109"/>
        <w:gridCol w:w="1596"/>
        <w:gridCol w:w="1836"/>
      </w:tblGrid>
      <w:tr w:rsidR="00101389" w14:paraId="60A333BD" w14:textId="77777777" w:rsidTr="00101389">
        <w:tc>
          <w:tcPr>
            <w:tcW w:w="110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26B0B0" w14:textId="77777777" w:rsidR="00101389" w:rsidRDefault="00101389" w:rsidP="00E666F0">
            <w:pPr>
              <w:jc w:val="center"/>
            </w:pPr>
            <w:r>
              <w:t>Zařízení</w:t>
            </w:r>
          </w:p>
        </w:tc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552966" w14:textId="77777777" w:rsidR="00101389" w:rsidRDefault="00101389" w:rsidP="00E666F0">
            <w:pPr>
              <w:jc w:val="center"/>
            </w:pPr>
            <w:r>
              <w:t>IP adresa</w:t>
            </w:r>
          </w:p>
        </w:tc>
        <w:tc>
          <w:tcPr>
            <w:tcW w:w="17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22299C" w14:textId="77777777" w:rsidR="00101389" w:rsidRDefault="00101389" w:rsidP="00E666F0">
            <w:pPr>
              <w:jc w:val="center"/>
            </w:pPr>
            <w:r>
              <w:t>Maska podsítě</w:t>
            </w:r>
          </w:p>
        </w:tc>
      </w:tr>
      <w:tr w:rsidR="00101389" w14:paraId="1EB4C326" w14:textId="77777777" w:rsidTr="00101389">
        <w:tc>
          <w:tcPr>
            <w:tcW w:w="1109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004D357" w14:textId="77777777" w:rsidR="00101389" w:rsidRDefault="00101389" w:rsidP="00E666F0">
            <w:pPr>
              <w:jc w:val="right"/>
            </w:pPr>
            <w:r>
              <w:t>R-ISP</w:t>
            </w:r>
          </w:p>
        </w:tc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42CB036" w14:textId="439254CA" w:rsidR="00101389" w:rsidRDefault="00101389" w:rsidP="00E666F0">
            <w:pPr>
              <w:jc w:val="right"/>
            </w:pPr>
            <w:r>
              <w:t>192.169.1.193</w:t>
            </w:r>
          </w:p>
        </w:tc>
        <w:tc>
          <w:tcPr>
            <w:tcW w:w="175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170C7FB" w14:textId="0E298062" w:rsidR="00101389" w:rsidRDefault="00101389" w:rsidP="00E666F0">
            <w:pPr>
              <w:jc w:val="right"/>
            </w:pPr>
            <w:r>
              <w:t>255.255.255.240</w:t>
            </w:r>
          </w:p>
        </w:tc>
      </w:tr>
      <w:tr w:rsidR="00101389" w14:paraId="2323BE22" w14:textId="77777777" w:rsidTr="00101389"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7AF4FEA" w14:textId="5A4EB9A0" w:rsidR="00101389" w:rsidRDefault="00392C09" w:rsidP="00E666F0">
            <w:pPr>
              <w:jc w:val="right"/>
            </w:pPr>
            <w:r>
              <w:t>R3-A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B9985F2" w14:textId="35595670" w:rsidR="00101389" w:rsidRDefault="00392C09" w:rsidP="00E666F0">
            <w:pPr>
              <w:jc w:val="right"/>
            </w:pPr>
            <w:r>
              <w:t>192.169.1.194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BB468C3" w14:textId="286D7997" w:rsidR="00101389" w:rsidRDefault="00392C09" w:rsidP="00E666F0">
            <w:pPr>
              <w:jc w:val="right"/>
            </w:pPr>
            <w:r>
              <w:t>255.255.255.240</w:t>
            </w:r>
          </w:p>
        </w:tc>
      </w:tr>
      <w:tr w:rsidR="00101389" w14:paraId="5CF5512A" w14:textId="77777777" w:rsidTr="00DF0B4B"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D41E828" w14:textId="03489D2B" w:rsidR="00101389" w:rsidRDefault="00392C09" w:rsidP="00E666F0">
            <w:pPr>
              <w:jc w:val="right"/>
            </w:pPr>
            <w:r>
              <w:t>R3-B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4741D26" w14:textId="55D179DB" w:rsidR="00101389" w:rsidRDefault="00DF0B4B" w:rsidP="00E666F0">
            <w:pPr>
              <w:jc w:val="right"/>
            </w:pPr>
            <w:r>
              <w:t>192.169.1.195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58F13C0" w14:textId="2DB5F3B1" w:rsidR="00101389" w:rsidRDefault="00DF0B4B" w:rsidP="00E666F0">
            <w:pPr>
              <w:jc w:val="right"/>
            </w:pPr>
            <w:r>
              <w:t>255.255.255.240</w:t>
            </w:r>
          </w:p>
        </w:tc>
      </w:tr>
      <w:tr w:rsidR="00DF0B4B" w14:paraId="4EF1F727" w14:textId="77777777" w:rsidTr="00101389">
        <w:tc>
          <w:tcPr>
            <w:tcW w:w="1109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4E587C0" w14:textId="2985DBF8" w:rsidR="00DF0B4B" w:rsidRDefault="00DF0B4B" w:rsidP="00E666F0">
            <w:pPr>
              <w:jc w:val="right"/>
            </w:pPr>
            <w:r>
              <w:t>R3-C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95CDBB" w14:textId="37D205FD" w:rsidR="00DF0B4B" w:rsidRDefault="00DF0B4B" w:rsidP="00E666F0">
            <w:pPr>
              <w:jc w:val="right"/>
            </w:pPr>
            <w:r>
              <w:t>192.169.1.196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0257E0" w14:textId="5EA76AA0" w:rsidR="00DF0B4B" w:rsidRDefault="00DF0B4B" w:rsidP="00E666F0">
            <w:pPr>
              <w:jc w:val="right"/>
            </w:pPr>
            <w:r>
              <w:t>255.255.255.240</w:t>
            </w:r>
          </w:p>
        </w:tc>
      </w:tr>
    </w:tbl>
    <w:p w14:paraId="2FA5ACF4" w14:textId="77777777" w:rsidR="00101389" w:rsidRPr="00EB1086" w:rsidRDefault="00101389" w:rsidP="008674D9">
      <w:pPr>
        <w:ind w:left="709"/>
      </w:pPr>
    </w:p>
    <w:p w14:paraId="4BB26B92" w14:textId="0DBEF36A" w:rsidR="00ED7CF4" w:rsidRPr="00ED7CF4" w:rsidRDefault="00ED7CF4" w:rsidP="00ED7CF4"/>
    <w:p w14:paraId="16D5A44C" w14:textId="77777777" w:rsidR="00ED7CF4" w:rsidRPr="00ED7CF4" w:rsidRDefault="00ED7CF4" w:rsidP="00ED7CF4"/>
    <w:p w14:paraId="1D0CAC70" w14:textId="77777777" w:rsidR="00ED7CF4" w:rsidRDefault="00ED7CF4" w:rsidP="00ED7CF4"/>
    <w:p w14:paraId="0554013D" w14:textId="77777777" w:rsidR="00297BCB" w:rsidRDefault="00297BCB" w:rsidP="00ED7CF4"/>
    <w:p w14:paraId="237959D6" w14:textId="77777777" w:rsidR="00297BCB" w:rsidRDefault="00297BCB" w:rsidP="00ED7CF4"/>
    <w:p w14:paraId="65B24670" w14:textId="03451EC4" w:rsidR="00DC1E48" w:rsidRDefault="00297BCB" w:rsidP="00DC1E48">
      <w:pPr>
        <w:ind w:left="705"/>
      </w:pPr>
      <w:r>
        <w:t xml:space="preserve">Každá pobočka může komunikovat se zbytkem sítě přes ISP. Na každém směrovači R3 </w:t>
      </w:r>
      <w:r w:rsidR="00D11486">
        <w:br/>
      </w:r>
      <w:r>
        <w:t>byly určeny směrovací záznamy do všech ostatních podsítí.</w:t>
      </w:r>
    </w:p>
    <w:p w14:paraId="1503A038" w14:textId="48B3FF2E" w:rsidR="00483A14" w:rsidRDefault="00483A14" w:rsidP="00DC1E48">
      <w:pPr>
        <w:ind w:left="705"/>
      </w:pPr>
    </w:p>
    <w:p w14:paraId="23883ED0" w14:textId="29F074FB" w:rsidR="00483A14" w:rsidRDefault="00483A14" w:rsidP="00DC1E48">
      <w:pPr>
        <w:ind w:left="705"/>
      </w:pPr>
    </w:p>
    <w:p w14:paraId="3C8ECE85" w14:textId="29A09CEC" w:rsidR="00483A14" w:rsidRDefault="00483A14" w:rsidP="00DC1E48">
      <w:pPr>
        <w:ind w:left="705"/>
      </w:pPr>
    </w:p>
    <w:p w14:paraId="7D4EF3D1" w14:textId="3FDBDC81" w:rsidR="00483A14" w:rsidRDefault="00483A14" w:rsidP="00DC1E48">
      <w:pPr>
        <w:ind w:left="705"/>
      </w:pPr>
    </w:p>
    <w:p w14:paraId="055CD3F4" w14:textId="180F2AA0" w:rsidR="00483A14" w:rsidRDefault="00483A14" w:rsidP="00DC1E48">
      <w:pPr>
        <w:ind w:left="705"/>
      </w:pPr>
    </w:p>
    <w:p w14:paraId="74BAE675" w14:textId="506F0EDC" w:rsidR="00483A14" w:rsidRDefault="00483A14" w:rsidP="00DC1E48">
      <w:pPr>
        <w:ind w:left="705"/>
      </w:pPr>
    </w:p>
    <w:p w14:paraId="39FECF4C" w14:textId="576FD97D" w:rsidR="00483A14" w:rsidRDefault="00483A14" w:rsidP="00DC1E48">
      <w:pPr>
        <w:ind w:left="705"/>
      </w:pPr>
    </w:p>
    <w:p w14:paraId="2555092F" w14:textId="4C8F424F" w:rsidR="009609F5" w:rsidRDefault="009609F5" w:rsidP="00DC1E48">
      <w:pPr>
        <w:ind w:left="705"/>
      </w:pPr>
    </w:p>
    <w:p w14:paraId="52B4DA60" w14:textId="77777777" w:rsidR="00997BAF" w:rsidRDefault="00997BAF" w:rsidP="00DC1E48">
      <w:pPr>
        <w:ind w:left="705"/>
      </w:pPr>
    </w:p>
    <w:p w14:paraId="1C3C1941" w14:textId="77777777" w:rsidR="00997BAF" w:rsidRDefault="00997BAF" w:rsidP="00DC1E48">
      <w:pPr>
        <w:ind w:left="705"/>
      </w:pPr>
    </w:p>
    <w:p w14:paraId="4DD9AE1F" w14:textId="0469B7D2" w:rsidR="008903B7" w:rsidRDefault="008903B7" w:rsidP="00DD20A8">
      <w:pPr>
        <w:ind w:left="705"/>
      </w:pPr>
      <w:r w:rsidRPr="007D03C3">
        <w:lastRenderedPageBreak/>
        <w:t>Přidělení IP adres zařízení v pobočce A</w:t>
      </w:r>
      <w:r w:rsidR="00483A14" w:rsidRPr="007D03C3">
        <w:t xml:space="preserve"> (192.168.0.0/23)</w:t>
      </w:r>
      <w:r w:rsidRPr="007D03C3">
        <w:t>:</w:t>
      </w:r>
    </w:p>
    <w:p w14:paraId="33C99F82" w14:textId="77777777" w:rsidR="00DE0E83" w:rsidRPr="00DD20A8" w:rsidRDefault="00DE0E83" w:rsidP="00DD20A8">
      <w:pPr>
        <w:ind w:left="705"/>
      </w:pPr>
    </w:p>
    <w:tbl>
      <w:tblPr>
        <w:tblStyle w:val="Mkatabulky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109"/>
        <w:gridCol w:w="861"/>
        <w:gridCol w:w="1596"/>
        <w:gridCol w:w="1836"/>
        <w:gridCol w:w="1911"/>
      </w:tblGrid>
      <w:tr w:rsidR="00483A14" w14:paraId="3BA4E87D" w14:textId="77777777" w:rsidTr="002E52E1">
        <w:trPr>
          <w:jc w:val="center"/>
        </w:trPr>
        <w:tc>
          <w:tcPr>
            <w:tcW w:w="110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7E7003" w14:textId="49D87CA5" w:rsidR="00483A14" w:rsidRDefault="00483A14" w:rsidP="00E666F0">
            <w:pPr>
              <w:jc w:val="center"/>
            </w:pPr>
            <w:r>
              <w:t>Zařízení</w:t>
            </w:r>
          </w:p>
        </w:tc>
        <w:tc>
          <w:tcPr>
            <w:tcW w:w="8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9BFEA8" w14:textId="0C2B6C98" w:rsidR="00483A14" w:rsidRDefault="00E70B68" w:rsidP="00E666F0">
            <w:pPr>
              <w:jc w:val="center"/>
            </w:pPr>
            <w:r>
              <w:t>Port</w:t>
            </w:r>
          </w:p>
        </w:tc>
        <w:tc>
          <w:tcPr>
            <w:tcW w:w="13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852529" w14:textId="61ADF8FE" w:rsidR="00483A14" w:rsidRDefault="00E70B68" w:rsidP="00E666F0">
            <w:pPr>
              <w:jc w:val="center"/>
            </w:pPr>
            <w:r>
              <w:t>IP adresa</w:t>
            </w:r>
          </w:p>
        </w:tc>
        <w:tc>
          <w:tcPr>
            <w:tcW w:w="1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EF5D3A" w14:textId="23BD5261" w:rsidR="00483A14" w:rsidRDefault="00E70B68" w:rsidP="00E666F0">
            <w:pPr>
              <w:jc w:val="center"/>
            </w:pPr>
            <w:r>
              <w:t>Maska podsítě</w:t>
            </w:r>
          </w:p>
        </w:tc>
        <w:tc>
          <w:tcPr>
            <w:tcW w:w="19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ED850EA" w14:textId="05A4C989" w:rsidR="00483A14" w:rsidRDefault="00E70B68" w:rsidP="002E52E1">
            <w:pPr>
              <w:jc w:val="right"/>
            </w:pPr>
            <w:r>
              <w:t xml:space="preserve">Default </w:t>
            </w:r>
            <w:proofErr w:type="spellStart"/>
            <w:r>
              <w:t>Gateway</w:t>
            </w:r>
            <w:proofErr w:type="spellEnd"/>
          </w:p>
        </w:tc>
      </w:tr>
      <w:tr w:rsidR="00483A14" w14:paraId="7EA0F1AB" w14:textId="77777777" w:rsidTr="002E52E1">
        <w:trPr>
          <w:jc w:val="center"/>
        </w:trPr>
        <w:tc>
          <w:tcPr>
            <w:tcW w:w="1109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077E830" w14:textId="7C8AC0E8" w:rsidR="00483A14" w:rsidRDefault="00E55EC3" w:rsidP="00E666F0">
            <w:pPr>
              <w:jc w:val="right"/>
            </w:pPr>
            <w:r>
              <w:t>A1</w:t>
            </w:r>
          </w:p>
        </w:tc>
        <w:tc>
          <w:tcPr>
            <w:tcW w:w="86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3135F0A" w14:textId="07162640" w:rsidR="00483A14" w:rsidRDefault="00E70B68" w:rsidP="00E666F0">
            <w:pPr>
              <w:jc w:val="right"/>
            </w:pPr>
            <w:r>
              <w:t>Fa0</w:t>
            </w:r>
          </w:p>
        </w:tc>
        <w:tc>
          <w:tcPr>
            <w:tcW w:w="135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931E82A" w14:textId="23E058B3" w:rsidR="00483A14" w:rsidRDefault="002E52E1" w:rsidP="00E666F0">
            <w:pPr>
              <w:jc w:val="right"/>
            </w:pPr>
            <w:r>
              <w:t>192.168.0.9</w:t>
            </w:r>
          </w:p>
        </w:tc>
        <w:tc>
          <w:tcPr>
            <w:tcW w:w="183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AA44B73" w14:textId="3D2DAB05" w:rsidR="00483A14" w:rsidRDefault="002E52E1" w:rsidP="00E666F0">
            <w:pPr>
              <w:jc w:val="right"/>
            </w:pPr>
            <w:r>
              <w:t>255.255.255.192</w:t>
            </w:r>
          </w:p>
        </w:tc>
        <w:tc>
          <w:tcPr>
            <w:tcW w:w="1911" w:type="dxa"/>
            <w:tcBorders>
              <w:top w:val="single" w:sz="12" w:space="0" w:color="auto"/>
              <w:left w:val="single" w:sz="12" w:space="0" w:color="auto"/>
            </w:tcBorders>
          </w:tcPr>
          <w:p w14:paraId="0BEF83D3" w14:textId="5BE09B9D" w:rsidR="00483A14" w:rsidRDefault="002E52E1" w:rsidP="002E52E1">
            <w:pPr>
              <w:jc w:val="right"/>
            </w:pPr>
            <w:r>
              <w:t>192.168.0.1</w:t>
            </w:r>
          </w:p>
        </w:tc>
      </w:tr>
      <w:tr w:rsidR="00483A14" w14:paraId="03A37E5C" w14:textId="77777777" w:rsidTr="002E52E1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F6419EA" w14:textId="15247280" w:rsidR="00483A14" w:rsidRDefault="00E55EC3" w:rsidP="00E666F0">
            <w:pPr>
              <w:jc w:val="right"/>
            </w:pPr>
            <w:r>
              <w:t>A2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E431C52" w14:textId="08642A14" w:rsidR="00483A14" w:rsidRDefault="00E70B68" w:rsidP="00E666F0">
            <w:pPr>
              <w:jc w:val="right"/>
            </w:pPr>
            <w:r>
              <w:t>Fa0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FA24870" w14:textId="07C7B2AB" w:rsidR="00483A14" w:rsidRDefault="002E52E1" w:rsidP="00E666F0">
            <w:pPr>
              <w:jc w:val="right"/>
            </w:pPr>
            <w:r>
              <w:t>192.168.0.70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FC1B192" w14:textId="29E54B53" w:rsidR="00483A14" w:rsidRDefault="002E52E1" w:rsidP="00E666F0">
            <w:pPr>
              <w:jc w:val="right"/>
            </w:pPr>
            <w:r>
              <w:t>255.255.255.192</w:t>
            </w:r>
          </w:p>
        </w:tc>
        <w:tc>
          <w:tcPr>
            <w:tcW w:w="1911" w:type="dxa"/>
            <w:tcBorders>
              <w:left w:val="single" w:sz="12" w:space="0" w:color="auto"/>
            </w:tcBorders>
          </w:tcPr>
          <w:p w14:paraId="44C639C8" w14:textId="27951C4A" w:rsidR="00483A14" w:rsidRDefault="002E52E1" w:rsidP="002E52E1">
            <w:pPr>
              <w:jc w:val="right"/>
            </w:pPr>
            <w:r>
              <w:t>192.168.0.65</w:t>
            </w:r>
          </w:p>
        </w:tc>
      </w:tr>
      <w:tr w:rsidR="00483A14" w14:paraId="3286B496" w14:textId="77777777" w:rsidTr="002E52E1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2333496" w14:textId="3C88DE88" w:rsidR="00483A14" w:rsidRDefault="00E55EC3" w:rsidP="00E666F0">
            <w:pPr>
              <w:jc w:val="right"/>
            </w:pPr>
            <w:r>
              <w:t>A3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1753BED" w14:textId="05AEF8A4" w:rsidR="00483A14" w:rsidRDefault="00E70B68" w:rsidP="00E666F0">
            <w:pPr>
              <w:jc w:val="right"/>
            </w:pPr>
            <w:r>
              <w:t>Fa0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988E058" w14:textId="19A8DD81" w:rsidR="00483A14" w:rsidRDefault="002E52E1" w:rsidP="00E666F0">
            <w:pPr>
              <w:jc w:val="right"/>
            </w:pPr>
            <w:r>
              <w:t>192.168.0.130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3136383" w14:textId="5ADBFCAF" w:rsidR="00483A14" w:rsidRDefault="002E52E1" w:rsidP="00E666F0">
            <w:pPr>
              <w:jc w:val="right"/>
            </w:pPr>
            <w:r>
              <w:t>255.255.255.192</w:t>
            </w:r>
          </w:p>
        </w:tc>
        <w:tc>
          <w:tcPr>
            <w:tcW w:w="1911" w:type="dxa"/>
            <w:tcBorders>
              <w:left w:val="single" w:sz="12" w:space="0" w:color="auto"/>
            </w:tcBorders>
          </w:tcPr>
          <w:p w14:paraId="29DD86BC" w14:textId="63476991" w:rsidR="00483A14" w:rsidRDefault="002E52E1" w:rsidP="002E52E1">
            <w:pPr>
              <w:jc w:val="right"/>
            </w:pPr>
            <w:r>
              <w:t>192.168.0.129</w:t>
            </w:r>
          </w:p>
        </w:tc>
      </w:tr>
      <w:tr w:rsidR="00E55EC3" w14:paraId="138FFD80" w14:textId="77777777" w:rsidTr="002E52E1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07FCB5D" w14:textId="220A2C22" w:rsidR="00E55EC3" w:rsidRDefault="00E55EC3" w:rsidP="00E666F0">
            <w:pPr>
              <w:jc w:val="right"/>
            </w:pPr>
            <w:r>
              <w:t>A4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1A98EBC" w14:textId="248567F9" w:rsidR="00E55EC3" w:rsidRDefault="00E70B68" w:rsidP="00E666F0">
            <w:pPr>
              <w:jc w:val="right"/>
            </w:pPr>
            <w:r>
              <w:t>Fa0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0D5794C" w14:textId="4451359B" w:rsidR="00E55EC3" w:rsidRDefault="002E52E1" w:rsidP="00E666F0">
            <w:pPr>
              <w:jc w:val="right"/>
            </w:pPr>
            <w:r>
              <w:t>192.168.0.194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89B1887" w14:textId="268F2821" w:rsidR="00E55EC3" w:rsidRDefault="002E52E1" w:rsidP="00E666F0">
            <w:pPr>
              <w:jc w:val="right"/>
            </w:pPr>
            <w:r>
              <w:t>255.255.255.192</w:t>
            </w:r>
          </w:p>
        </w:tc>
        <w:tc>
          <w:tcPr>
            <w:tcW w:w="1911" w:type="dxa"/>
            <w:tcBorders>
              <w:left w:val="single" w:sz="12" w:space="0" w:color="auto"/>
            </w:tcBorders>
          </w:tcPr>
          <w:p w14:paraId="1108A433" w14:textId="15C3A661" w:rsidR="00E55EC3" w:rsidRDefault="002E52E1" w:rsidP="002E52E1">
            <w:pPr>
              <w:jc w:val="right"/>
            </w:pPr>
            <w:r>
              <w:t>192.168.0.193</w:t>
            </w:r>
          </w:p>
        </w:tc>
      </w:tr>
      <w:tr w:rsidR="00E55EC3" w14:paraId="710355EA" w14:textId="77777777" w:rsidTr="002E52E1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3B61B26" w14:textId="56C75978" w:rsidR="00E55EC3" w:rsidRDefault="00E55EC3" w:rsidP="00E666F0">
            <w:pPr>
              <w:jc w:val="right"/>
            </w:pPr>
            <w:r>
              <w:t>R1-A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C3C6D3B" w14:textId="6FB336B3" w:rsidR="00E55EC3" w:rsidRDefault="00E70B68" w:rsidP="00E666F0">
            <w:pPr>
              <w:jc w:val="right"/>
            </w:pPr>
            <w:r>
              <w:t>Fa0</w:t>
            </w:r>
            <w:r>
              <w:t>/0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5371D8B" w14:textId="6D984127" w:rsidR="00E55EC3" w:rsidRDefault="002E52E1" w:rsidP="00E666F0">
            <w:pPr>
              <w:jc w:val="right"/>
            </w:pPr>
            <w:r>
              <w:t>192.168.0.1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E751E4F" w14:textId="550B6E5F" w:rsidR="00E55EC3" w:rsidRDefault="002E52E1" w:rsidP="00E666F0">
            <w:pPr>
              <w:jc w:val="right"/>
            </w:pPr>
            <w:r>
              <w:t>255.255.255.192</w:t>
            </w:r>
          </w:p>
        </w:tc>
        <w:tc>
          <w:tcPr>
            <w:tcW w:w="1911" w:type="dxa"/>
            <w:tcBorders>
              <w:left w:val="single" w:sz="12" w:space="0" w:color="auto"/>
            </w:tcBorders>
          </w:tcPr>
          <w:p w14:paraId="5E189B1B" w14:textId="77777777" w:rsidR="00E55EC3" w:rsidRDefault="00E55EC3" w:rsidP="002E52E1">
            <w:pPr>
              <w:jc w:val="right"/>
            </w:pPr>
          </w:p>
        </w:tc>
      </w:tr>
      <w:tr w:rsidR="00E55EC3" w14:paraId="09326A99" w14:textId="77777777" w:rsidTr="002E52E1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D47D12D" w14:textId="38C02F01" w:rsidR="00E55EC3" w:rsidRDefault="00E55EC3" w:rsidP="00E666F0">
            <w:pPr>
              <w:jc w:val="right"/>
            </w:pPr>
            <w:r>
              <w:t>R1-A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7307AC5" w14:textId="4D344CDD" w:rsidR="00E55EC3" w:rsidRDefault="00E70B68" w:rsidP="00E666F0">
            <w:pPr>
              <w:jc w:val="right"/>
            </w:pPr>
            <w:r>
              <w:t>Fa</w:t>
            </w:r>
            <w:r>
              <w:t>1/0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9E2C616" w14:textId="2795E5C4" w:rsidR="00E55EC3" w:rsidRDefault="002E52E1" w:rsidP="00E666F0">
            <w:pPr>
              <w:jc w:val="right"/>
            </w:pPr>
            <w:r>
              <w:t>192.168.0.65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BD610C3" w14:textId="7B64188F" w:rsidR="00E55EC3" w:rsidRDefault="002E52E1" w:rsidP="00E666F0">
            <w:pPr>
              <w:jc w:val="right"/>
            </w:pPr>
            <w:r>
              <w:t>255.255.255.192</w:t>
            </w:r>
          </w:p>
        </w:tc>
        <w:tc>
          <w:tcPr>
            <w:tcW w:w="1911" w:type="dxa"/>
            <w:tcBorders>
              <w:left w:val="single" w:sz="12" w:space="0" w:color="auto"/>
            </w:tcBorders>
          </w:tcPr>
          <w:p w14:paraId="7E4DC95A" w14:textId="77777777" w:rsidR="00E55EC3" w:rsidRDefault="00E55EC3" w:rsidP="002E52E1">
            <w:pPr>
              <w:jc w:val="right"/>
            </w:pPr>
          </w:p>
        </w:tc>
      </w:tr>
      <w:tr w:rsidR="00E55EC3" w14:paraId="40C78D85" w14:textId="77777777" w:rsidTr="002E52E1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02DC813" w14:textId="3FD80E1C" w:rsidR="00E55EC3" w:rsidRDefault="00E55EC3" w:rsidP="00E666F0">
            <w:pPr>
              <w:jc w:val="right"/>
            </w:pPr>
            <w:r>
              <w:t>R1-A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7616AED" w14:textId="6882F138" w:rsidR="00E55EC3" w:rsidRDefault="00E70B68" w:rsidP="00E666F0">
            <w:pPr>
              <w:jc w:val="right"/>
            </w:pPr>
            <w:r>
              <w:t>Fa</w:t>
            </w:r>
            <w:r>
              <w:t>2/0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F4FE0C3" w14:textId="1FFEA3CB" w:rsidR="00E55EC3" w:rsidRDefault="002E52E1" w:rsidP="00E666F0">
            <w:pPr>
              <w:jc w:val="right"/>
            </w:pPr>
            <w:r>
              <w:t>192.168.1.1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66E6A70" w14:textId="2AF0BFFC" w:rsidR="00E55EC3" w:rsidRDefault="002E52E1" w:rsidP="00E666F0">
            <w:pPr>
              <w:jc w:val="right"/>
            </w:pPr>
            <w:r>
              <w:t>255.255.255.0</w:t>
            </w:r>
          </w:p>
        </w:tc>
        <w:tc>
          <w:tcPr>
            <w:tcW w:w="1911" w:type="dxa"/>
            <w:tcBorders>
              <w:left w:val="single" w:sz="12" w:space="0" w:color="auto"/>
            </w:tcBorders>
          </w:tcPr>
          <w:p w14:paraId="14F61D1D" w14:textId="77777777" w:rsidR="00E55EC3" w:rsidRDefault="00E55EC3" w:rsidP="002E52E1">
            <w:pPr>
              <w:jc w:val="right"/>
            </w:pPr>
          </w:p>
        </w:tc>
      </w:tr>
      <w:tr w:rsidR="00E55EC3" w14:paraId="363B0475" w14:textId="77777777" w:rsidTr="002E52E1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FAD5D53" w14:textId="6DE044BC" w:rsidR="00E55EC3" w:rsidRDefault="00E55EC3" w:rsidP="00E666F0">
            <w:pPr>
              <w:jc w:val="right"/>
            </w:pPr>
            <w:r>
              <w:t>R</w:t>
            </w:r>
            <w:r>
              <w:t>2-A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8E20BF3" w14:textId="2533FF4C" w:rsidR="00E55EC3" w:rsidRDefault="00E70B68" w:rsidP="00E666F0">
            <w:pPr>
              <w:jc w:val="right"/>
            </w:pPr>
            <w:r>
              <w:t>Fa0</w:t>
            </w:r>
            <w:r>
              <w:t>/0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2F1381B" w14:textId="58066DA0" w:rsidR="00E55EC3" w:rsidRDefault="002E52E1" w:rsidP="00E666F0">
            <w:pPr>
              <w:jc w:val="right"/>
            </w:pPr>
            <w:r>
              <w:t>192.168.0.129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B021A94" w14:textId="372A65B0" w:rsidR="00E55EC3" w:rsidRDefault="002E52E1" w:rsidP="00E666F0">
            <w:pPr>
              <w:jc w:val="right"/>
            </w:pPr>
            <w:r>
              <w:t>255.255.255.192</w:t>
            </w:r>
          </w:p>
        </w:tc>
        <w:tc>
          <w:tcPr>
            <w:tcW w:w="1911" w:type="dxa"/>
            <w:tcBorders>
              <w:left w:val="single" w:sz="12" w:space="0" w:color="auto"/>
            </w:tcBorders>
          </w:tcPr>
          <w:p w14:paraId="1AC29782" w14:textId="77777777" w:rsidR="00E55EC3" w:rsidRDefault="00E55EC3" w:rsidP="002E52E1">
            <w:pPr>
              <w:jc w:val="right"/>
            </w:pPr>
          </w:p>
        </w:tc>
      </w:tr>
      <w:tr w:rsidR="00E55EC3" w14:paraId="20537187" w14:textId="77777777" w:rsidTr="002E52E1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250B003" w14:textId="580D7DF9" w:rsidR="00E55EC3" w:rsidRDefault="00E55EC3" w:rsidP="00E55EC3">
            <w:pPr>
              <w:jc w:val="right"/>
            </w:pPr>
            <w:r>
              <w:t>R2-A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C7D3CA1" w14:textId="5FE9CF03" w:rsidR="00E55EC3" w:rsidRDefault="00E70B68" w:rsidP="00E55EC3">
            <w:pPr>
              <w:jc w:val="right"/>
            </w:pPr>
            <w:r>
              <w:t>Fa</w:t>
            </w:r>
            <w:r w:rsidR="00A10F8F">
              <w:t>1/0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B8BC8A6" w14:textId="370B86A0" w:rsidR="00E55EC3" w:rsidRDefault="002E52E1" w:rsidP="00E55EC3">
            <w:pPr>
              <w:jc w:val="right"/>
            </w:pPr>
            <w:r>
              <w:t>192.168.0.193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C9D722E" w14:textId="206334D0" w:rsidR="00E55EC3" w:rsidRDefault="002E52E1" w:rsidP="00E55EC3">
            <w:pPr>
              <w:jc w:val="right"/>
            </w:pPr>
            <w:r>
              <w:t>255.255.255.192</w:t>
            </w:r>
          </w:p>
        </w:tc>
        <w:tc>
          <w:tcPr>
            <w:tcW w:w="1911" w:type="dxa"/>
            <w:tcBorders>
              <w:left w:val="single" w:sz="12" w:space="0" w:color="auto"/>
            </w:tcBorders>
          </w:tcPr>
          <w:p w14:paraId="5F321B70" w14:textId="77777777" w:rsidR="00E55EC3" w:rsidRDefault="00E55EC3" w:rsidP="002E52E1">
            <w:pPr>
              <w:jc w:val="right"/>
            </w:pPr>
          </w:p>
        </w:tc>
      </w:tr>
      <w:tr w:rsidR="00E55EC3" w14:paraId="5443DEFB" w14:textId="77777777" w:rsidTr="002E52E1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F59CE6E" w14:textId="281EA79D" w:rsidR="00E55EC3" w:rsidRDefault="00E55EC3" w:rsidP="00E55EC3">
            <w:pPr>
              <w:jc w:val="right"/>
            </w:pPr>
            <w:r>
              <w:t>R2-A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351267C" w14:textId="59DC9A6F" w:rsidR="00E55EC3" w:rsidRDefault="00E70B68" w:rsidP="00E55EC3">
            <w:pPr>
              <w:jc w:val="right"/>
            </w:pPr>
            <w:r>
              <w:t>Fa</w:t>
            </w:r>
            <w:r w:rsidR="00A10F8F">
              <w:t>2/0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B3E2954" w14:textId="3B79875B" w:rsidR="00E55EC3" w:rsidRDefault="002E52E1" w:rsidP="00E55EC3">
            <w:pPr>
              <w:jc w:val="right"/>
            </w:pPr>
            <w:r>
              <w:t>192.168.1.65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AC463E5" w14:textId="1AA99798" w:rsidR="00E55EC3" w:rsidRDefault="002E52E1" w:rsidP="00E55EC3">
            <w:pPr>
              <w:jc w:val="right"/>
            </w:pPr>
            <w:r>
              <w:t>255.255.255.0</w:t>
            </w:r>
          </w:p>
        </w:tc>
        <w:tc>
          <w:tcPr>
            <w:tcW w:w="1911" w:type="dxa"/>
            <w:tcBorders>
              <w:left w:val="single" w:sz="12" w:space="0" w:color="auto"/>
            </w:tcBorders>
          </w:tcPr>
          <w:p w14:paraId="7B38FCB6" w14:textId="77777777" w:rsidR="00E55EC3" w:rsidRDefault="00E55EC3" w:rsidP="002E52E1">
            <w:pPr>
              <w:jc w:val="right"/>
            </w:pPr>
          </w:p>
        </w:tc>
      </w:tr>
      <w:tr w:rsidR="00E55EC3" w14:paraId="1CDFCD4B" w14:textId="77777777" w:rsidTr="002E52E1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5B97A3F" w14:textId="0EA95B1E" w:rsidR="00E55EC3" w:rsidRDefault="00E55EC3" w:rsidP="00E55EC3">
            <w:pPr>
              <w:jc w:val="right"/>
            </w:pPr>
            <w:r>
              <w:t>R</w:t>
            </w:r>
            <w:r>
              <w:t>3</w:t>
            </w:r>
            <w:r>
              <w:t>-A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7937445" w14:textId="2EB391E8" w:rsidR="00E55EC3" w:rsidRDefault="00E70B68" w:rsidP="00E55EC3">
            <w:pPr>
              <w:jc w:val="right"/>
            </w:pPr>
            <w:r>
              <w:t>Fa</w:t>
            </w:r>
            <w:r w:rsidR="00D83D83">
              <w:t>0/0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EE02314" w14:textId="149A3913" w:rsidR="00E55EC3" w:rsidRDefault="002E52E1" w:rsidP="00E55EC3">
            <w:pPr>
              <w:jc w:val="right"/>
            </w:pPr>
            <w:r>
              <w:t>192.168.2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7AE8FF5" w14:textId="7B848494" w:rsidR="00E55EC3" w:rsidRDefault="002E52E1" w:rsidP="00E55EC3">
            <w:pPr>
              <w:jc w:val="right"/>
            </w:pPr>
            <w:r>
              <w:t>255.255.255.192</w:t>
            </w:r>
          </w:p>
        </w:tc>
        <w:tc>
          <w:tcPr>
            <w:tcW w:w="1911" w:type="dxa"/>
            <w:tcBorders>
              <w:left w:val="single" w:sz="12" w:space="0" w:color="auto"/>
              <w:bottom w:val="single" w:sz="4" w:space="0" w:color="auto"/>
            </w:tcBorders>
          </w:tcPr>
          <w:p w14:paraId="3ED56DBD" w14:textId="77777777" w:rsidR="00E55EC3" w:rsidRDefault="00E55EC3" w:rsidP="002E52E1">
            <w:pPr>
              <w:jc w:val="right"/>
            </w:pPr>
          </w:p>
        </w:tc>
      </w:tr>
      <w:tr w:rsidR="00E55EC3" w14:paraId="5A79AB2E" w14:textId="77777777" w:rsidTr="002E52E1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18" w:space="0" w:color="auto"/>
              <w:right w:val="single" w:sz="12" w:space="0" w:color="auto"/>
            </w:tcBorders>
          </w:tcPr>
          <w:p w14:paraId="45613C2F" w14:textId="1351C411" w:rsidR="00E55EC3" w:rsidRDefault="00E55EC3" w:rsidP="00E55EC3">
            <w:pPr>
              <w:jc w:val="right"/>
            </w:pPr>
            <w:r>
              <w:t>R</w:t>
            </w:r>
            <w:r>
              <w:t>3</w:t>
            </w:r>
            <w:r>
              <w:t>-A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3E4EB004" w14:textId="2E1ACEAD" w:rsidR="00E55EC3" w:rsidRDefault="00E70B68" w:rsidP="00E55EC3">
            <w:pPr>
              <w:jc w:val="right"/>
            </w:pPr>
            <w:r>
              <w:t>Fa</w:t>
            </w:r>
            <w:r w:rsidR="00E04E4B">
              <w:t>1</w:t>
            </w:r>
            <w:r w:rsidR="00D83D83">
              <w:t>/0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6BC3543B" w14:textId="4B1A6C23" w:rsidR="00E55EC3" w:rsidRDefault="002E52E1" w:rsidP="00E55EC3">
            <w:pPr>
              <w:jc w:val="right"/>
            </w:pPr>
            <w:r>
              <w:t>192.168.1.166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3F833FEA" w14:textId="45CAFD49" w:rsidR="00E55EC3" w:rsidRDefault="002E52E1" w:rsidP="00E55EC3">
            <w:pPr>
              <w:jc w:val="right"/>
            </w:pPr>
            <w:r>
              <w:t>255.255.255.192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12" w:space="0" w:color="auto"/>
              <w:bottom w:val="single" w:sz="18" w:space="0" w:color="auto"/>
            </w:tcBorders>
          </w:tcPr>
          <w:p w14:paraId="2937BDD0" w14:textId="77777777" w:rsidR="00E55EC3" w:rsidRDefault="00E55EC3" w:rsidP="002E52E1">
            <w:pPr>
              <w:jc w:val="right"/>
            </w:pPr>
          </w:p>
        </w:tc>
      </w:tr>
    </w:tbl>
    <w:p w14:paraId="139566AF" w14:textId="515E8AED" w:rsidR="00ED7CF4" w:rsidRPr="007D03C3" w:rsidRDefault="00ED7CF4" w:rsidP="00ED7CF4"/>
    <w:p w14:paraId="7704D6CB" w14:textId="7B2F1A13" w:rsidR="002F3A61" w:rsidRDefault="00A52701" w:rsidP="00DD20A8">
      <w:pPr>
        <w:ind w:left="705"/>
      </w:pPr>
      <w:r w:rsidRPr="007D03C3">
        <w:t xml:space="preserve">Přidělení IP adres zařízení v pobočce </w:t>
      </w:r>
      <w:r w:rsidRPr="007D03C3">
        <w:t>B</w:t>
      </w:r>
      <w:r w:rsidRPr="007D03C3">
        <w:t xml:space="preserve"> (</w:t>
      </w:r>
      <w:r w:rsidRPr="007D03C3">
        <w:t>172.17.4.0/22</w:t>
      </w:r>
      <w:r w:rsidRPr="007D03C3">
        <w:t>):</w:t>
      </w:r>
    </w:p>
    <w:p w14:paraId="66AFDAC3" w14:textId="77777777" w:rsidR="00DE0E83" w:rsidRPr="00DD20A8" w:rsidRDefault="00DE0E83" w:rsidP="00DD20A8">
      <w:pPr>
        <w:ind w:left="705"/>
      </w:pPr>
    </w:p>
    <w:tbl>
      <w:tblPr>
        <w:tblStyle w:val="Mkatabulky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109"/>
        <w:gridCol w:w="861"/>
        <w:gridCol w:w="1476"/>
        <w:gridCol w:w="1836"/>
        <w:gridCol w:w="1911"/>
      </w:tblGrid>
      <w:tr w:rsidR="002F3A61" w14:paraId="146426E2" w14:textId="77777777" w:rsidTr="00C8248F">
        <w:trPr>
          <w:jc w:val="center"/>
        </w:trPr>
        <w:tc>
          <w:tcPr>
            <w:tcW w:w="110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D319DE" w14:textId="77777777" w:rsidR="002F3A61" w:rsidRDefault="002F3A61" w:rsidP="00E666F0">
            <w:pPr>
              <w:jc w:val="center"/>
            </w:pPr>
            <w:r>
              <w:t>Zařízení</w:t>
            </w:r>
          </w:p>
        </w:tc>
        <w:tc>
          <w:tcPr>
            <w:tcW w:w="8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940DF2" w14:textId="77777777" w:rsidR="002F3A61" w:rsidRDefault="002F3A61" w:rsidP="00E666F0">
            <w:pPr>
              <w:jc w:val="center"/>
            </w:pPr>
            <w:r>
              <w:t>Port</w:t>
            </w:r>
          </w:p>
        </w:tc>
        <w:tc>
          <w:tcPr>
            <w:tcW w:w="13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E7F4E1" w14:textId="77777777" w:rsidR="002F3A61" w:rsidRDefault="002F3A61" w:rsidP="00E666F0">
            <w:pPr>
              <w:jc w:val="center"/>
            </w:pPr>
            <w:r>
              <w:t>IP adresa</w:t>
            </w:r>
          </w:p>
        </w:tc>
        <w:tc>
          <w:tcPr>
            <w:tcW w:w="1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AA07CC" w14:textId="77777777" w:rsidR="002F3A61" w:rsidRDefault="002F3A61" w:rsidP="00E666F0">
            <w:pPr>
              <w:jc w:val="center"/>
            </w:pPr>
            <w:r>
              <w:t>Maska podsítě</w:t>
            </w:r>
          </w:p>
        </w:tc>
        <w:tc>
          <w:tcPr>
            <w:tcW w:w="19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9F9EF75" w14:textId="77777777" w:rsidR="002F3A61" w:rsidRDefault="002F3A61" w:rsidP="00E666F0">
            <w:pPr>
              <w:jc w:val="right"/>
            </w:pPr>
            <w:r>
              <w:t xml:space="preserve">Default </w:t>
            </w:r>
            <w:proofErr w:type="spellStart"/>
            <w:r>
              <w:t>Gateway</w:t>
            </w:r>
            <w:proofErr w:type="spellEnd"/>
          </w:p>
        </w:tc>
      </w:tr>
      <w:tr w:rsidR="002F3A61" w14:paraId="2106E008" w14:textId="77777777" w:rsidTr="00C8248F">
        <w:trPr>
          <w:jc w:val="center"/>
        </w:trPr>
        <w:tc>
          <w:tcPr>
            <w:tcW w:w="1109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1347B99" w14:textId="046C897D" w:rsidR="002F3A61" w:rsidRDefault="002F3A61" w:rsidP="00E666F0">
            <w:pPr>
              <w:jc w:val="right"/>
            </w:pPr>
            <w:r>
              <w:t>B</w:t>
            </w:r>
            <w:r>
              <w:t>1</w:t>
            </w:r>
          </w:p>
        </w:tc>
        <w:tc>
          <w:tcPr>
            <w:tcW w:w="86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5769212" w14:textId="77777777" w:rsidR="002F3A61" w:rsidRDefault="002F3A61" w:rsidP="00E666F0">
            <w:pPr>
              <w:jc w:val="right"/>
            </w:pPr>
            <w:r>
              <w:t>Fa0</w:t>
            </w:r>
          </w:p>
        </w:tc>
        <w:tc>
          <w:tcPr>
            <w:tcW w:w="135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0CE8F30" w14:textId="017DBAE1" w:rsidR="002F3A61" w:rsidRDefault="002F3A61" w:rsidP="00E666F0">
            <w:pPr>
              <w:jc w:val="right"/>
            </w:pPr>
            <w:r w:rsidRPr="002F3A61">
              <w:t>172.17.4.10</w:t>
            </w:r>
          </w:p>
        </w:tc>
        <w:tc>
          <w:tcPr>
            <w:tcW w:w="183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F57E554" w14:textId="2066A4E3" w:rsidR="002F3A61" w:rsidRDefault="002F3A61" w:rsidP="00E666F0">
            <w:pPr>
              <w:jc w:val="right"/>
            </w:pPr>
            <w:r w:rsidRPr="002F3A61">
              <w:t>255.255.255.128</w:t>
            </w:r>
          </w:p>
        </w:tc>
        <w:tc>
          <w:tcPr>
            <w:tcW w:w="1911" w:type="dxa"/>
            <w:tcBorders>
              <w:top w:val="single" w:sz="12" w:space="0" w:color="auto"/>
              <w:left w:val="single" w:sz="12" w:space="0" w:color="auto"/>
            </w:tcBorders>
          </w:tcPr>
          <w:p w14:paraId="5A058687" w14:textId="5A05A27F" w:rsidR="002F3A61" w:rsidRDefault="002F3A61" w:rsidP="00E666F0">
            <w:pPr>
              <w:jc w:val="right"/>
            </w:pPr>
            <w:r w:rsidRPr="002F3A61">
              <w:t>172.17.4.1</w:t>
            </w:r>
          </w:p>
        </w:tc>
      </w:tr>
      <w:tr w:rsidR="002F3A61" w14:paraId="41C5AC66" w14:textId="77777777" w:rsidTr="00C8248F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FCD5778" w14:textId="728F2E85" w:rsidR="002F3A61" w:rsidRDefault="002F3A61" w:rsidP="00E666F0">
            <w:pPr>
              <w:jc w:val="right"/>
            </w:pPr>
            <w:r>
              <w:t>B</w:t>
            </w:r>
            <w:r>
              <w:t>2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3A151CA" w14:textId="77777777" w:rsidR="002F3A61" w:rsidRDefault="002F3A61" w:rsidP="00E666F0">
            <w:pPr>
              <w:jc w:val="right"/>
            </w:pPr>
            <w:r>
              <w:t>Fa0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ECB78E3" w14:textId="026FC174" w:rsidR="002F3A61" w:rsidRDefault="002F3A61" w:rsidP="00E666F0">
            <w:pPr>
              <w:jc w:val="right"/>
            </w:pPr>
            <w:r w:rsidRPr="002F3A61">
              <w:t>172.17.4.130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EE999BE" w14:textId="2565B0EA" w:rsidR="002F3A61" w:rsidRDefault="002F3A61" w:rsidP="00E666F0">
            <w:pPr>
              <w:jc w:val="right"/>
            </w:pPr>
            <w:r w:rsidRPr="002F3A61">
              <w:t>255.255.255.128</w:t>
            </w:r>
          </w:p>
        </w:tc>
        <w:tc>
          <w:tcPr>
            <w:tcW w:w="1911" w:type="dxa"/>
            <w:tcBorders>
              <w:left w:val="single" w:sz="12" w:space="0" w:color="auto"/>
            </w:tcBorders>
          </w:tcPr>
          <w:p w14:paraId="42BC02D6" w14:textId="6DFAB6BC" w:rsidR="002F3A61" w:rsidRDefault="002F3A61" w:rsidP="00E666F0">
            <w:pPr>
              <w:jc w:val="right"/>
            </w:pPr>
            <w:r w:rsidRPr="002F3A61">
              <w:t>172.17.4.129</w:t>
            </w:r>
          </w:p>
        </w:tc>
      </w:tr>
      <w:tr w:rsidR="002F3A61" w14:paraId="317291DA" w14:textId="77777777" w:rsidTr="00C8248F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773AB08" w14:textId="51EEFE18" w:rsidR="002F3A61" w:rsidRDefault="002F3A61" w:rsidP="002F3A61">
            <w:pPr>
              <w:jc w:val="right"/>
            </w:pPr>
            <w:r>
              <w:t>B</w:t>
            </w:r>
            <w:r>
              <w:t>3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B7533EA" w14:textId="77777777" w:rsidR="002F3A61" w:rsidRDefault="002F3A61" w:rsidP="002F3A61">
            <w:pPr>
              <w:jc w:val="right"/>
            </w:pPr>
            <w:r>
              <w:t>Fa0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A5561F7" w14:textId="4D96517D" w:rsidR="002F3A61" w:rsidRDefault="002F3A61" w:rsidP="002F3A61">
            <w:pPr>
              <w:jc w:val="right"/>
            </w:pPr>
            <w:r w:rsidRPr="002F3A61">
              <w:t>172.17.5.10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89BFEEC" w14:textId="030F40E2" w:rsidR="002F3A61" w:rsidRDefault="002F3A61" w:rsidP="002F3A61">
            <w:pPr>
              <w:jc w:val="right"/>
            </w:pPr>
            <w:r w:rsidRPr="00502793">
              <w:t>255.255.255.128</w:t>
            </w:r>
          </w:p>
        </w:tc>
        <w:tc>
          <w:tcPr>
            <w:tcW w:w="1911" w:type="dxa"/>
            <w:tcBorders>
              <w:left w:val="single" w:sz="12" w:space="0" w:color="auto"/>
            </w:tcBorders>
          </w:tcPr>
          <w:p w14:paraId="038F7470" w14:textId="7FCA4E53" w:rsidR="002F3A61" w:rsidRDefault="002F3A61" w:rsidP="002F3A61">
            <w:pPr>
              <w:jc w:val="right"/>
            </w:pPr>
            <w:r w:rsidRPr="002F3A61">
              <w:t>172.17.5.1</w:t>
            </w:r>
          </w:p>
        </w:tc>
      </w:tr>
      <w:tr w:rsidR="002F3A61" w14:paraId="7B7D6ED8" w14:textId="77777777" w:rsidTr="00C8248F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35235A2" w14:textId="2CCAEE3D" w:rsidR="002F3A61" w:rsidRDefault="002F3A61" w:rsidP="002F3A61">
            <w:pPr>
              <w:jc w:val="right"/>
            </w:pPr>
            <w:r>
              <w:t>B</w:t>
            </w:r>
            <w:r>
              <w:t>4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3E04EBC" w14:textId="77777777" w:rsidR="002F3A61" w:rsidRDefault="002F3A61" w:rsidP="002F3A61">
            <w:pPr>
              <w:jc w:val="right"/>
            </w:pPr>
            <w:r>
              <w:t>Fa0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F3955B1" w14:textId="6883790B" w:rsidR="002F3A61" w:rsidRDefault="002F3A61" w:rsidP="002F3A61">
            <w:pPr>
              <w:jc w:val="right"/>
            </w:pPr>
            <w:r w:rsidRPr="002F3A61">
              <w:t>172.17.5.130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5994782" w14:textId="4E26086E" w:rsidR="002F3A61" w:rsidRDefault="002F3A61" w:rsidP="002F3A61">
            <w:pPr>
              <w:jc w:val="right"/>
            </w:pPr>
            <w:r w:rsidRPr="00502793">
              <w:t>255.255.255.128</w:t>
            </w:r>
          </w:p>
        </w:tc>
        <w:tc>
          <w:tcPr>
            <w:tcW w:w="1911" w:type="dxa"/>
            <w:tcBorders>
              <w:left w:val="single" w:sz="12" w:space="0" w:color="auto"/>
            </w:tcBorders>
          </w:tcPr>
          <w:p w14:paraId="545928C2" w14:textId="5F7924E5" w:rsidR="002F3A61" w:rsidRDefault="002F3A61" w:rsidP="002F3A61">
            <w:pPr>
              <w:jc w:val="right"/>
            </w:pPr>
            <w:r w:rsidRPr="002F3A61">
              <w:t>172.17.5.129</w:t>
            </w:r>
          </w:p>
        </w:tc>
      </w:tr>
      <w:tr w:rsidR="002F3A61" w14:paraId="11632020" w14:textId="77777777" w:rsidTr="00C8248F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612428B" w14:textId="428FCF47" w:rsidR="002F3A61" w:rsidRDefault="002F3A61" w:rsidP="002F3A61">
            <w:pPr>
              <w:jc w:val="right"/>
            </w:pPr>
            <w:r>
              <w:t>R1-</w:t>
            </w:r>
            <w:r>
              <w:t>B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58F7B87" w14:textId="77777777" w:rsidR="002F3A61" w:rsidRDefault="002F3A61" w:rsidP="002F3A61">
            <w:pPr>
              <w:jc w:val="right"/>
            </w:pPr>
            <w:r>
              <w:t>Fa0/0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C82CA3F" w14:textId="3EF3E1F3" w:rsidR="002F3A61" w:rsidRDefault="00C8248F" w:rsidP="002F3A61">
            <w:pPr>
              <w:jc w:val="right"/>
            </w:pPr>
            <w:r w:rsidRPr="00C8248F">
              <w:t>172.17.4.1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095DBC8" w14:textId="38B12213" w:rsidR="002F3A61" w:rsidRDefault="002F3A61" w:rsidP="002F3A61">
            <w:pPr>
              <w:jc w:val="right"/>
            </w:pPr>
            <w:r w:rsidRPr="00502793">
              <w:t>255.255.255.128</w:t>
            </w:r>
          </w:p>
        </w:tc>
        <w:tc>
          <w:tcPr>
            <w:tcW w:w="1911" w:type="dxa"/>
            <w:tcBorders>
              <w:left w:val="single" w:sz="12" w:space="0" w:color="auto"/>
            </w:tcBorders>
          </w:tcPr>
          <w:p w14:paraId="501D5C1A" w14:textId="77777777" w:rsidR="002F3A61" w:rsidRDefault="002F3A61" w:rsidP="002F3A61">
            <w:pPr>
              <w:jc w:val="right"/>
            </w:pPr>
          </w:p>
        </w:tc>
      </w:tr>
      <w:tr w:rsidR="002F3A61" w14:paraId="7786BB5B" w14:textId="77777777" w:rsidTr="00C8248F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2D41477" w14:textId="507385D7" w:rsidR="002F3A61" w:rsidRDefault="002F3A61" w:rsidP="002F3A61">
            <w:pPr>
              <w:jc w:val="right"/>
            </w:pPr>
            <w:r>
              <w:t>R1-</w:t>
            </w:r>
            <w:r>
              <w:t>B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D21CC7B" w14:textId="77777777" w:rsidR="002F3A61" w:rsidRDefault="002F3A61" w:rsidP="002F3A61">
            <w:pPr>
              <w:jc w:val="right"/>
            </w:pPr>
            <w:r>
              <w:t>Fa1/0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4AE6DD0" w14:textId="3E16D238" w:rsidR="002F3A61" w:rsidRDefault="00C8248F" w:rsidP="00C8248F">
            <w:pPr>
              <w:jc w:val="center"/>
            </w:pPr>
            <w:r w:rsidRPr="00C8248F">
              <w:t>172.17.4.129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2B7AA51" w14:textId="6A5CF35E" w:rsidR="002F3A61" w:rsidRDefault="002F3A61" w:rsidP="002F3A61">
            <w:pPr>
              <w:jc w:val="right"/>
            </w:pPr>
            <w:r w:rsidRPr="00502793">
              <w:t>255.255.255.128</w:t>
            </w:r>
          </w:p>
        </w:tc>
        <w:tc>
          <w:tcPr>
            <w:tcW w:w="1911" w:type="dxa"/>
            <w:tcBorders>
              <w:left w:val="single" w:sz="12" w:space="0" w:color="auto"/>
            </w:tcBorders>
          </w:tcPr>
          <w:p w14:paraId="1B0DB288" w14:textId="77777777" w:rsidR="002F3A61" w:rsidRDefault="002F3A61" w:rsidP="002F3A61">
            <w:pPr>
              <w:jc w:val="right"/>
            </w:pPr>
          </w:p>
        </w:tc>
      </w:tr>
      <w:tr w:rsidR="002F3A61" w14:paraId="044EDC6E" w14:textId="77777777" w:rsidTr="00C8248F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6CE9BDB" w14:textId="58290489" w:rsidR="002F3A61" w:rsidRDefault="002F3A61" w:rsidP="002F3A61">
            <w:pPr>
              <w:jc w:val="right"/>
            </w:pPr>
            <w:r>
              <w:t>R1-</w:t>
            </w:r>
            <w:r>
              <w:t>B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F3DD589" w14:textId="77777777" w:rsidR="002F3A61" w:rsidRDefault="002F3A61" w:rsidP="002F3A61">
            <w:pPr>
              <w:jc w:val="right"/>
            </w:pPr>
            <w:r>
              <w:t>Fa2/0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235AC5B" w14:textId="3181B9A1" w:rsidR="002F3A61" w:rsidRDefault="00C8248F" w:rsidP="002F3A61">
            <w:pPr>
              <w:jc w:val="right"/>
            </w:pPr>
            <w:r w:rsidRPr="00C8248F">
              <w:t>172.17.6.2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021F2C1" w14:textId="65CE3770" w:rsidR="002F3A61" w:rsidRDefault="002F3A61" w:rsidP="002F3A61">
            <w:pPr>
              <w:jc w:val="right"/>
            </w:pPr>
            <w:r w:rsidRPr="00502793">
              <w:t>255.255.255.128</w:t>
            </w:r>
          </w:p>
        </w:tc>
        <w:tc>
          <w:tcPr>
            <w:tcW w:w="1911" w:type="dxa"/>
            <w:tcBorders>
              <w:left w:val="single" w:sz="12" w:space="0" w:color="auto"/>
            </w:tcBorders>
          </w:tcPr>
          <w:p w14:paraId="516AABD5" w14:textId="77777777" w:rsidR="002F3A61" w:rsidRDefault="002F3A61" w:rsidP="002F3A61">
            <w:pPr>
              <w:jc w:val="right"/>
            </w:pPr>
          </w:p>
        </w:tc>
      </w:tr>
      <w:tr w:rsidR="002F3A61" w14:paraId="61A1A185" w14:textId="77777777" w:rsidTr="00C8248F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06B1777" w14:textId="6911797A" w:rsidR="002F3A61" w:rsidRDefault="002F3A61" w:rsidP="002F3A61">
            <w:pPr>
              <w:jc w:val="right"/>
            </w:pPr>
            <w:r>
              <w:t>R2-</w:t>
            </w:r>
            <w:r>
              <w:t>B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7701038" w14:textId="77777777" w:rsidR="002F3A61" w:rsidRDefault="002F3A61" w:rsidP="002F3A61">
            <w:pPr>
              <w:jc w:val="right"/>
            </w:pPr>
            <w:r>
              <w:t>Fa0/0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12ADB9A" w14:textId="5600ED12" w:rsidR="002F3A61" w:rsidRDefault="00C8248F" w:rsidP="002F3A61">
            <w:pPr>
              <w:jc w:val="right"/>
            </w:pPr>
            <w:r w:rsidRPr="00C8248F">
              <w:t>172.17.5.1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437AA0B" w14:textId="1512AC13" w:rsidR="002F3A61" w:rsidRDefault="002F3A61" w:rsidP="002F3A61">
            <w:pPr>
              <w:jc w:val="right"/>
            </w:pPr>
            <w:r w:rsidRPr="00502793">
              <w:t>255.255.255.128</w:t>
            </w:r>
          </w:p>
        </w:tc>
        <w:tc>
          <w:tcPr>
            <w:tcW w:w="1911" w:type="dxa"/>
            <w:tcBorders>
              <w:left w:val="single" w:sz="12" w:space="0" w:color="auto"/>
            </w:tcBorders>
          </w:tcPr>
          <w:p w14:paraId="36832EA8" w14:textId="77777777" w:rsidR="002F3A61" w:rsidRDefault="002F3A61" w:rsidP="002F3A61">
            <w:pPr>
              <w:jc w:val="right"/>
            </w:pPr>
          </w:p>
        </w:tc>
      </w:tr>
      <w:tr w:rsidR="002F3A61" w14:paraId="639F1B89" w14:textId="77777777" w:rsidTr="00C8248F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0BE57E4" w14:textId="4360F033" w:rsidR="002F3A61" w:rsidRDefault="002F3A61" w:rsidP="002F3A61">
            <w:pPr>
              <w:jc w:val="right"/>
            </w:pPr>
            <w:r>
              <w:t>R2-</w:t>
            </w:r>
            <w:r>
              <w:t>B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13E80DE" w14:textId="77777777" w:rsidR="002F3A61" w:rsidRDefault="002F3A61" w:rsidP="002F3A61">
            <w:pPr>
              <w:jc w:val="right"/>
            </w:pPr>
            <w:r>
              <w:t>Fa1/0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5E2C9F3" w14:textId="32327650" w:rsidR="002F3A61" w:rsidRDefault="00C8248F" w:rsidP="002F3A61">
            <w:pPr>
              <w:jc w:val="right"/>
            </w:pPr>
            <w:r w:rsidRPr="00C8248F">
              <w:t>172.17.5.129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86A2825" w14:textId="6978A887" w:rsidR="002F3A61" w:rsidRDefault="002F3A61" w:rsidP="002F3A61">
            <w:pPr>
              <w:jc w:val="right"/>
            </w:pPr>
            <w:r w:rsidRPr="00502793">
              <w:t>255.255.255.128</w:t>
            </w:r>
          </w:p>
        </w:tc>
        <w:tc>
          <w:tcPr>
            <w:tcW w:w="1911" w:type="dxa"/>
            <w:tcBorders>
              <w:left w:val="single" w:sz="12" w:space="0" w:color="auto"/>
            </w:tcBorders>
          </w:tcPr>
          <w:p w14:paraId="4B930E79" w14:textId="77777777" w:rsidR="002F3A61" w:rsidRDefault="002F3A61" w:rsidP="002F3A61">
            <w:pPr>
              <w:jc w:val="right"/>
            </w:pPr>
          </w:p>
        </w:tc>
      </w:tr>
      <w:tr w:rsidR="002F3A61" w14:paraId="7459F91D" w14:textId="77777777" w:rsidTr="00C8248F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9F03FF7" w14:textId="061F8BB8" w:rsidR="002F3A61" w:rsidRDefault="002F3A61" w:rsidP="002F3A61">
            <w:pPr>
              <w:jc w:val="right"/>
            </w:pPr>
            <w:r>
              <w:t>R2-</w:t>
            </w:r>
            <w:r>
              <w:t>B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0D2E7D5" w14:textId="77777777" w:rsidR="002F3A61" w:rsidRDefault="002F3A61" w:rsidP="002F3A61">
            <w:pPr>
              <w:jc w:val="right"/>
            </w:pPr>
            <w:r>
              <w:t>Fa2/0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614AEF1" w14:textId="0F54BC0A" w:rsidR="002F3A61" w:rsidRDefault="00C8248F" w:rsidP="002F3A61">
            <w:pPr>
              <w:jc w:val="right"/>
            </w:pPr>
            <w:r w:rsidRPr="00C8248F">
              <w:t>172.17.6.130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2884838" w14:textId="1B5C16DD" w:rsidR="002F3A61" w:rsidRDefault="002F3A61" w:rsidP="002F3A61">
            <w:pPr>
              <w:jc w:val="right"/>
            </w:pPr>
            <w:r w:rsidRPr="00502793">
              <w:t>255.255.255.128</w:t>
            </w:r>
          </w:p>
        </w:tc>
        <w:tc>
          <w:tcPr>
            <w:tcW w:w="1911" w:type="dxa"/>
            <w:tcBorders>
              <w:left w:val="single" w:sz="12" w:space="0" w:color="auto"/>
            </w:tcBorders>
          </w:tcPr>
          <w:p w14:paraId="114738C8" w14:textId="77777777" w:rsidR="002F3A61" w:rsidRDefault="002F3A61" w:rsidP="002F3A61">
            <w:pPr>
              <w:jc w:val="right"/>
            </w:pPr>
          </w:p>
        </w:tc>
      </w:tr>
      <w:tr w:rsidR="002F3A61" w14:paraId="4359903B" w14:textId="77777777" w:rsidTr="00C8248F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AB6D109" w14:textId="403CAF91" w:rsidR="002F3A61" w:rsidRDefault="002F3A61" w:rsidP="002F3A61">
            <w:pPr>
              <w:jc w:val="right"/>
            </w:pPr>
            <w:r>
              <w:t>R3-</w:t>
            </w:r>
            <w:r>
              <w:t>B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27E17B8" w14:textId="77777777" w:rsidR="002F3A61" w:rsidRDefault="002F3A61" w:rsidP="002F3A61">
            <w:pPr>
              <w:jc w:val="right"/>
            </w:pPr>
            <w:r>
              <w:t>Fa0/0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A60B255" w14:textId="073F7ECF" w:rsidR="002F3A61" w:rsidRDefault="00C8248F" w:rsidP="002F3A61">
            <w:pPr>
              <w:jc w:val="right"/>
            </w:pPr>
            <w:r w:rsidRPr="00C8248F">
              <w:t>172.17.6.1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AA61B1B" w14:textId="28D643B9" w:rsidR="002F3A61" w:rsidRDefault="002F3A61" w:rsidP="002F3A61">
            <w:pPr>
              <w:jc w:val="right"/>
            </w:pPr>
            <w:r w:rsidRPr="00502793">
              <w:t>255.255.255.128</w:t>
            </w:r>
          </w:p>
        </w:tc>
        <w:tc>
          <w:tcPr>
            <w:tcW w:w="1911" w:type="dxa"/>
            <w:tcBorders>
              <w:left w:val="single" w:sz="12" w:space="0" w:color="auto"/>
              <w:bottom w:val="single" w:sz="4" w:space="0" w:color="auto"/>
            </w:tcBorders>
          </w:tcPr>
          <w:p w14:paraId="116AA571" w14:textId="77777777" w:rsidR="002F3A61" w:rsidRDefault="002F3A61" w:rsidP="002F3A61">
            <w:pPr>
              <w:jc w:val="right"/>
            </w:pPr>
          </w:p>
        </w:tc>
      </w:tr>
      <w:tr w:rsidR="002F3A61" w14:paraId="1904F982" w14:textId="77777777" w:rsidTr="00C8248F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18" w:space="0" w:color="auto"/>
              <w:right w:val="single" w:sz="12" w:space="0" w:color="auto"/>
            </w:tcBorders>
          </w:tcPr>
          <w:p w14:paraId="5DFEF967" w14:textId="6402B856" w:rsidR="002F3A61" w:rsidRDefault="002F3A61" w:rsidP="002F3A61">
            <w:pPr>
              <w:jc w:val="right"/>
            </w:pPr>
            <w:r>
              <w:t>R3-</w:t>
            </w:r>
            <w:r>
              <w:t>B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19B2D9AF" w14:textId="77777777" w:rsidR="002F3A61" w:rsidRDefault="002F3A61" w:rsidP="002F3A61">
            <w:pPr>
              <w:jc w:val="right"/>
            </w:pPr>
            <w:r>
              <w:t>Fa1/0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7D55CC50" w14:textId="058A6B5C" w:rsidR="002F3A61" w:rsidRDefault="00C8248F" w:rsidP="002F3A61">
            <w:pPr>
              <w:jc w:val="right"/>
            </w:pPr>
            <w:r w:rsidRPr="00C8248F">
              <w:t>172.17.6.129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5F8C0CAD" w14:textId="366498AD" w:rsidR="002F3A61" w:rsidRDefault="002F3A61" w:rsidP="002F3A61">
            <w:pPr>
              <w:jc w:val="right"/>
            </w:pPr>
            <w:r w:rsidRPr="00502793">
              <w:t>255.255.255.128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12" w:space="0" w:color="auto"/>
              <w:bottom w:val="single" w:sz="18" w:space="0" w:color="auto"/>
            </w:tcBorders>
          </w:tcPr>
          <w:p w14:paraId="1ACF2D2E" w14:textId="77777777" w:rsidR="002F3A61" w:rsidRDefault="002F3A61" w:rsidP="002F3A61">
            <w:pPr>
              <w:jc w:val="right"/>
            </w:pPr>
          </w:p>
        </w:tc>
      </w:tr>
    </w:tbl>
    <w:p w14:paraId="4DA7D97B" w14:textId="77777777" w:rsidR="00B02A4F" w:rsidRDefault="00B02A4F" w:rsidP="0014775C">
      <w:pPr>
        <w:rPr>
          <w:b/>
          <w:bCs/>
        </w:rPr>
      </w:pPr>
    </w:p>
    <w:p w14:paraId="0C615AC9" w14:textId="5F1A5238" w:rsidR="009C4ECC" w:rsidRDefault="009C4ECC" w:rsidP="00DD20A8">
      <w:pPr>
        <w:ind w:left="705"/>
      </w:pPr>
      <w:r w:rsidRPr="007D03C3">
        <w:t xml:space="preserve">Přidělení IP adres zařízení v pobočce </w:t>
      </w:r>
      <w:r w:rsidRPr="007D03C3">
        <w:t>C</w:t>
      </w:r>
      <w:r w:rsidRPr="007D03C3">
        <w:t xml:space="preserve"> (</w:t>
      </w:r>
      <w:r w:rsidRPr="007D03C3">
        <w:t>10.1.0.0/23</w:t>
      </w:r>
      <w:r w:rsidRPr="007D03C3">
        <w:t>):</w:t>
      </w:r>
    </w:p>
    <w:p w14:paraId="38AD7455" w14:textId="77777777" w:rsidR="00980B36" w:rsidRPr="00DD20A8" w:rsidRDefault="00980B36" w:rsidP="00DD20A8">
      <w:pPr>
        <w:ind w:left="705"/>
      </w:pPr>
    </w:p>
    <w:tbl>
      <w:tblPr>
        <w:tblStyle w:val="Mkatabulky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109"/>
        <w:gridCol w:w="861"/>
        <w:gridCol w:w="1356"/>
        <w:gridCol w:w="1836"/>
        <w:gridCol w:w="1911"/>
      </w:tblGrid>
      <w:tr w:rsidR="00B02A4F" w14:paraId="09445B1F" w14:textId="77777777" w:rsidTr="00E666F0">
        <w:trPr>
          <w:jc w:val="center"/>
        </w:trPr>
        <w:tc>
          <w:tcPr>
            <w:tcW w:w="110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4F1090" w14:textId="77777777" w:rsidR="00B02A4F" w:rsidRDefault="00B02A4F" w:rsidP="00E666F0">
            <w:pPr>
              <w:jc w:val="center"/>
            </w:pPr>
            <w:r>
              <w:t>Zařízení</w:t>
            </w:r>
          </w:p>
        </w:tc>
        <w:tc>
          <w:tcPr>
            <w:tcW w:w="8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3B25B9" w14:textId="77777777" w:rsidR="00B02A4F" w:rsidRDefault="00B02A4F" w:rsidP="00E666F0">
            <w:pPr>
              <w:jc w:val="center"/>
            </w:pPr>
            <w:r>
              <w:t>Port</w:t>
            </w:r>
          </w:p>
        </w:tc>
        <w:tc>
          <w:tcPr>
            <w:tcW w:w="13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2319FF" w14:textId="77777777" w:rsidR="00B02A4F" w:rsidRDefault="00B02A4F" w:rsidP="00E666F0">
            <w:pPr>
              <w:jc w:val="center"/>
            </w:pPr>
            <w:r>
              <w:t>IP adresa</w:t>
            </w:r>
          </w:p>
        </w:tc>
        <w:tc>
          <w:tcPr>
            <w:tcW w:w="1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A94C24" w14:textId="77777777" w:rsidR="00B02A4F" w:rsidRDefault="00B02A4F" w:rsidP="00E666F0">
            <w:pPr>
              <w:jc w:val="center"/>
            </w:pPr>
            <w:r>
              <w:t>Maska podsítě</w:t>
            </w:r>
          </w:p>
        </w:tc>
        <w:tc>
          <w:tcPr>
            <w:tcW w:w="19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9DAC855" w14:textId="77777777" w:rsidR="00B02A4F" w:rsidRDefault="00B02A4F" w:rsidP="00E666F0">
            <w:pPr>
              <w:jc w:val="right"/>
            </w:pPr>
            <w:r>
              <w:t xml:space="preserve">Default </w:t>
            </w:r>
            <w:proofErr w:type="spellStart"/>
            <w:r>
              <w:t>Gateway</w:t>
            </w:r>
            <w:proofErr w:type="spellEnd"/>
          </w:p>
        </w:tc>
      </w:tr>
      <w:tr w:rsidR="00A65EF7" w14:paraId="73C322C0" w14:textId="77777777" w:rsidTr="00E666F0">
        <w:trPr>
          <w:jc w:val="center"/>
        </w:trPr>
        <w:tc>
          <w:tcPr>
            <w:tcW w:w="1109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E685981" w14:textId="22D97444" w:rsidR="00A65EF7" w:rsidRDefault="00A65EF7" w:rsidP="00A65EF7">
            <w:pPr>
              <w:jc w:val="right"/>
            </w:pPr>
            <w:r>
              <w:t>C</w:t>
            </w:r>
            <w:r>
              <w:t>1</w:t>
            </w:r>
          </w:p>
        </w:tc>
        <w:tc>
          <w:tcPr>
            <w:tcW w:w="86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43E67E8" w14:textId="77777777" w:rsidR="00A65EF7" w:rsidRDefault="00A65EF7" w:rsidP="00A65EF7">
            <w:pPr>
              <w:jc w:val="right"/>
            </w:pPr>
            <w:r>
              <w:t>Fa0</w:t>
            </w:r>
          </w:p>
        </w:tc>
        <w:tc>
          <w:tcPr>
            <w:tcW w:w="135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924F20C" w14:textId="7EFB1575" w:rsidR="00A65EF7" w:rsidRDefault="00A65EF7" w:rsidP="00A65EF7">
            <w:pPr>
              <w:jc w:val="right"/>
            </w:pPr>
            <w:r w:rsidRPr="00A65EF7">
              <w:t>10.1.0.10</w:t>
            </w:r>
          </w:p>
        </w:tc>
        <w:tc>
          <w:tcPr>
            <w:tcW w:w="183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96663C4" w14:textId="14959D6B" w:rsidR="00A65EF7" w:rsidRDefault="00A65EF7" w:rsidP="00A65EF7">
            <w:pPr>
              <w:jc w:val="right"/>
            </w:pPr>
            <w:r w:rsidRPr="00B478BE">
              <w:t>255.255.255.192</w:t>
            </w:r>
          </w:p>
        </w:tc>
        <w:tc>
          <w:tcPr>
            <w:tcW w:w="1911" w:type="dxa"/>
            <w:tcBorders>
              <w:top w:val="single" w:sz="12" w:space="0" w:color="auto"/>
              <w:left w:val="single" w:sz="12" w:space="0" w:color="auto"/>
            </w:tcBorders>
          </w:tcPr>
          <w:p w14:paraId="180E32E4" w14:textId="4737EEBD" w:rsidR="00A65EF7" w:rsidRDefault="00A65EF7" w:rsidP="00A65EF7">
            <w:pPr>
              <w:jc w:val="right"/>
            </w:pPr>
            <w:r w:rsidRPr="00A65EF7">
              <w:t>10.1.0.1</w:t>
            </w:r>
          </w:p>
        </w:tc>
      </w:tr>
      <w:tr w:rsidR="00A65EF7" w14:paraId="03EED98A" w14:textId="77777777" w:rsidTr="00E666F0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0191C5C" w14:textId="507F0620" w:rsidR="00A65EF7" w:rsidRDefault="00A65EF7" w:rsidP="00A65EF7">
            <w:pPr>
              <w:jc w:val="right"/>
            </w:pPr>
            <w:r>
              <w:t>C</w:t>
            </w:r>
            <w:r>
              <w:t>2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E61AB97" w14:textId="77777777" w:rsidR="00A65EF7" w:rsidRDefault="00A65EF7" w:rsidP="00A65EF7">
            <w:pPr>
              <w:jc w:val="right"/>
            </w:pPr>
            <w:r>
              <w:t>Fa0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400CC93" w14:textId="0AE0B066" w:rsidR="00A65EF7" w:rsidRDefault="00A65EF7" w:rsidP="0010201F">
            <w:pPr>
              <w:jc w:val="right"/>
            </w:pPr>
            <w:r w:rsidRPr="00A65EF7">
              <w:t>10.1.0.70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DB4DBAD" w14:textId="7DC78B7A" w:rsidR="00A65EF7" w:rsidRDefault="00A65EF7" w:rsidP="00A65EF7">
            <w:pPr>
              <w:jc w:val="right"/>
            </w:pPr>
            <w:r w:rsidRPr="00B478BE">
              <w:t>255.255.255.192</w:t>
            </w:r>
          </w:p>
        </w:tc>
        <w:tc>
          <w:tcPr>
            <w:tcW w:w="1911" w:type="dxa"/>
            <w:tcBorders>
              <w:left w:val="single" w:sz="12" w:space="0" w:color="auto"/>
            </w:tcBorders>
          </w:tcPr>
          <w:p w14:paraId="0E5C3F23" w14:textId="589C7DF7" w:rsidR="00A65EF7" w:rsidRDefault="00A65EF7" w:rsidP="00A65EF7">
            <w:pPr>
              <w:jc w:val="right"/>
            </w:pPr>
            <w:r w:rsidRPr="00A65EF7">
              <w:t>10.1.0.65</w:t>
            </w:r>
          </w:p>
        </w:tc>
      </w:tr>
      <w:tr w:rsidR="00A65EF7" w14:paraId="4FD28331" w14:textId="77777777" w:rsidTr="00E666F0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D1C42F8" w14:textId="05AD9CB5" w:rsidR="00A65EF7" w:rsidRDefault="00A65EF7" w:rsidP="00A65EF7">
            <w:pPr>
              <w:jc w:val="right"/>
            </w:pPr>
            <w:r>
              <w:t>C</w:t>
            </w:r>
            <w:r>
              <w:t>3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0421B01" w14:textId="77777777" w:rsidR="00A65EF7" w:rsidRDefault="00A65EF7" w:rsidP="00A65EF7">
            <w:pPr>
              <w:jc w:val="right"/>
            </w:pPr>
            <w:r>
              <w:t>Fa0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312D965" w14:textId="5C410AFC" w:rsidR="00A65EF7" w:rsidRDefault="005E3796" w:rsidP="00A65EF7">
            <w:pPr>
              <w:jc w:val="right"/>
            </w:pPr>
            <w:r w:rsidRPr="005E3796">
              <w:t>10.1.0.130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52ABDF9" w14:textId="6B3ECE44" w:rsidR="00A65EF7" w:rsidRDefault="00A65EF7" w:rsidP="00A65EF7">
            <w:pPr>
              <w:jc w:val="right"/>
            </w:pPr>
            <w:r w:rsidRPr="00B478BE">
              <w:t>255.255.255.192</w:t>
            </w:r>
          </w:p>
        </w:tc>
        <w:tc>
          <w:tcPr>
            <w:tcW w:w="1911" w:type="dxa"/>
            <w:tcBorders>
              <w:left w:val="single" w:sz="12" w:space="0" w:color="auto"/>
            </w:tcBorders>
          </w:tcPr>
          <w:p w14:paraId="13C6E1D6" w14:textId="64D00C84" w:rsidR="00A65EF7" w:rsidRDefault="005E3796" w:rsidP="00A65EF7">
            <w:pPr>
              <w:jc w:val="right"/>
            </w:pPr>
            <w:r w:rsidRPr="005E3796">
              <w:t>10.1.0.129</w:t>
            </w:r>
          </w:p>
        </w:tc>
      </w:tr>
      <w:tr w:rsidR="00A65EF7" w14:paraId="085501CD" w14:textId="77777777" w:rsidTr="00E666F0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FFCE55" w14:textId="65A2FFE4" w:rsidR="00A65EF7" w:rsidRDefault="00A65EF7" w:rsidP="00A65EF7">
            <w:pPr>
              <w:jc w:val="right"/>
            </w:pPr>
            <w:r>
              <w:t>C</w:t>
            </w:r>
            <w:r>
              <w:t>4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59B836C" w14:textId="77777777" w:rsidR="00A65EF7" w:rsidRDefault="00A65EF7" w:rsidP="00A65EF7">
            <w:pPr>
              <w:jc w:val="right"/>
            </w:pPr>
            <w:r>
              <w:t>Fa0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A0D9954" w14:textId="37C5D7BB" w:rsidR="00A65EF7" w:rsidRDefault="0003449B" w:rsidP="00A65EF7">
            <w:pPr>
              <w:jc w:val="right"/>
            </w:pPr>
            <w:r w:rsidRPr="0003449B">
              <w:t>10.1.0.200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6C01636" w14:textId="637BE5C9" w:rsidR="00A65EF7" w:rsidRDefault="00A65EF7" w:rsidP="00A65EF7">
            <w:pPr>
              <w:jc w:val="right"/>
            </w:pPr>
            <w:r w:rsidRPr="00B478BE">
              <w:t>255.255.255.192</w:t>
            </w:r>
          </w:p>
        </w:tc>
        <w:tc>
          <w:tcPr>
            <w:tcW w:w="1911" w:type="dxa"/>
            <w:tcBorders>
              <w:left w:val="single" w:sz="12" w:space="0" w:color="auto"/>
            </w:tcBorders>
          </w:tcPr>
          <w:p w14:paraId="422108A2" w14:textId="6080E8F6" w:rsidR="00A65EF7" w:rsidRDefault="0003449B" w:rsidP="00A65EF7">
            <w:pPr>
              <w:jc w:val="right"/>
            </w:pPr>
            <w:r w:rsidRPr="0003449B">
              <w:t>10.1.0.193</w:t>
            </w:r>
          </w:p>
        </w:tc>
      </w:tr>
      <w:tr w:rsidR="00A65EF7" w14:paraId="67B0A352" w14:textId="77777777" w:rsidTr="00E666F0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032CBDF" w14:textId="5C82C099" w:rsidR="00A65EF7" w:rsidRDefault="00A65EF7" w:rsidP="00A65EF7">
            <w:pPr>
              <w:jc w:val="right"/>
            </w:pPr>
            <w:r>
              <w:t>R1-</w:t>
            </w:r>
            <w:r>
              <w:t>C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7C3FEE7" w14:textId="77777777" w:rsidR="00A65EF7" w:rsidRDefault="00A65EF7" w:rsidP="00A65EF7">
            <w:pPr>
              <w:jc w:val="right"/>
            </w:pPr>
            <w:r>
              <w:t>Fa0/0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516DC67" w14:textId="0725E86D" w:rsidR="00A65EF7" w:rsidRDefault="00714C20" w:rsidP="00A65EF7">
            <w:pPr>
              <w:jc w:val="right"/>
            </w:pPr>
            <w:r w:rsidRPr="00714C20">
              <w:t>10.1.0.65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9123841" w14:textId="232B3D31" w:rsidR="00A65EF7" w:rsidRDefault="00A65EF7" w:rsidP="00A65EF7">
            <w:pPr>
              <w:jc w:val="right"/>
            </w:pPr>
            <w:r w:rsidRPr="00B478BE">
              <w:t>255.255.255.192</w:t>
            </w:r>
          </w:p>
        </w:tc>
        <w:tc>
          <w:tcPr>
            <w:tcW w:w="1911" w:type="dxa"/>
            <w:tcBorders>
              <w:left w:val="single" w:sz="12" w:space="0" w:color="auto"/>
            </w:tcBorders>
          </w:tcPr>
          <w:p w14:paraId="5B04F179" w14:textId="77777777" w:rsidR="00A65EF7" w:rsidRDefault="00A65EF7" w:rsidP="00A65EF7">
            <w:pPr>
              <w:jc w:val="right"/>
            </w:pPr>
          </w:p>
        </w:tc>
      </w:tr>
      <w:tr w:rsidR="00A65EF7" w14:paraId="13302B0D" w14:textId="77777777" w:rsidTr="00E666F0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E765DFF" w14:textId="34566625" w:rsidR="00A65EF7" w:rsidRDefault="00A65EF7" w:rsidP="00A65EF7">
            <w:pPr>
              <w:jc w:val="right"/>
            </w:pPr>
            <w:r>
              <w:t>R1-</w:t>
            </w:r>
            <w:r>
              <w:t>C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E00FE58" w14:textId="77777777" w:rsidR="00A65EF7" w:rsidRDefault="00A65EF7" w:rsidP="00A65EF7">
            <w:pPr>
              <w:jc w:val="right"/>
            </w:pPr>
            <w:r>
              <w:t>Fa1/0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72A2F71" w14:textId="3438E928" w:rsidR="00A65EF7" w:rsidRDefault="00714C20" w:rsidP="00714C20">
            <w:pPr>
              <w:jc w:val="right"/>
            </w:pPr>
            <w:r w:rsidRPr="00714C20">
              <w:t>10.1.0.1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86AC1BE" w14:textId="4CD74D3A" w:rsidR="00A65EF7" w:rsidRDefault="00A65EF7" w:rsidP="00A65EF7">
            <w:pPr>
              <w:jc w:val="right"/>
            </w:pPr>
            <w:r w:rsidRPr="00B478BE">
              <w:t>255.255.255.192</w:t>
            </w:r>
          </w:p>
        </w:tc>
        <w:tc>
          <w:tcPr>
            <w:tcW w:w="1911" w:type="dxa"/>
            <w:tcBorders>
              <w:left w:val="single" w:sz="12" w:space="0" w:color="auto"/>
            </w:tcBorders>
          </w:tcPr>
          <w:p w14:paraId="529758A2" w14:textId="77777777" w:rsidR="00A65EF7" w:rsidRDefault="00A65EF7" w:rsidP="00A65EF7">
            <w:pPr>
              <w:jc w:val="right"/>
            </w:pPr>
          </w:p>
        </w:tc>
      </w:tr>
      <w:tr w:rsidR="00A65EF7" w14:paraId="4A662760" w14:textId="77777777" w:rsidTr="00E666F0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9F0504A" w14:textId="24BABBEB" w:rsidR="00A65EF7" w:rsidRDefault="00A65EF7" w:rsidP="00A65EF7">
            <w:pPr>
              <w:jc w:val="right"/>
            </w:pPr>
            <w:r>
              <w:t>R1-</w:t>
            </w:r>
            <w:r>
              <w:t>C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344F40F" w14:textId="77777777" w:rsidR="00A65EF7" w:rsidRDefault="00A65EF7" w:rsidP="00A65EF7">
            <w:pPr>
              <w:jc w:val="right"/>
            </w:pPr>
            <w:r>
              <w:t>Fa2/0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753C0BD" w14:textId="3FEC7C08" w:rsidR="00A65EF7" w:rsidRDefault="00714C20" w:rsidP="00A65EF7">
            <w:pPr>
              <w:jc w:val="right"/>
            </w:pPr>
            <w:r w:rsidRPr="00714C20">
              <w:t>10.1.1.1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315CB9C" w14:textId="7ABA8E65" w:rsidR="00A65EF7" w:rsidRDefault="00A65EF7" w:rsidP="00A65EF7">
            <w:pPr>
              <w:jc w:val="right"/>
            </w:pPr>
            <w:r w:rsidRPr="00B478BE">
              <w:t>255.255.255.192</w:t>
            </w:r>
          </w:p>
        </w:tc>
        <w:tc>
          <w:tcPr>
            <w:tcW w:w="1911" w:type="dxa"/>
            <w:tcBorders>
              <w:left w:val="single" w:sz="12" w:space="0" w:color="auto"/>
            </w:tcBorders>
          </w:tcPr>
          <w:p w14:paraId="7630D4F1" w14:textId="77777777" w:rsidR="00A65EF7" w:rsidRDefault="00A65EF7" w:rsidP="00A65EF7">
            <w:pPr>
              <w:jc w:val="right"/>
            </w:pPr>
          </w:p>
        </w:tc>
      </w:tr>
      <w:tr w:rsidR="00A65EF7" w14:paraId="58E158C0" w14:textId="77777777" w:rsidTr="00E666F0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C01682A" w14:textId="54BFF4AB" w:rsidR="00A65EF7" w:rsidRDefault="00A65EF7" w:rsidP="00A65EF7">
            <w:pPr>
              <w:jc w:val="right"/>
            </w:pPr>
            <w:r>
              <w:t>R2-</w:t>
            </w:r>
            <w:r>
              <w:t>C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D05E860" w14:textId="77777777" w:rsidR="00A65EF7" w:rsidRDefault="00A65EF7" w:rsidP="00A65EF7">
            <w:pPr>
              <w:jc w:val="right"/>
            </w:pPr>
            <w:r>
              <w:t>Fa0/0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6B091E7" w14:textId="31FF3007" w:rsidR="00A65EF7" w:rsidRDefault="005A0668" w:rsidP="00A65EF7">
            <w:pPr>
              <w:jc w:val="right"/>
            </w:pPr>
            <w:r w:rsidRPr="005A0668">
              <w:t>10.1.0.129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EDA1B78" w14:textId="61F5C136" w:rsidR="00A65EF7" w:rsidRDefault="00A65EF7" w:rsidP="00A65EF7">
            <w:pPr>
              <w:jc w:val="right"/>
            </w:pPr>
            <w:r w:rsidRPr="00B478BE">
              <w:t>255.255.255.192</w:t>
            </w:r>
          </w:p>
        </w:tc>
        <w:tc>
          <w:tcPr>
            <w:tcW w:w="1911" w:type="dxa"/>
            <w:tcBorders>
              <w:left w:val="single" w:sz="12" w:space="0" w:color="auto"/>
            </w:tcBorders>
          </w:tcPr>
          <w:p w14:paraId="605C882F" w14:textId="77777777" w:rsidR="00A65EF7" w:rsidRDefault="00A65EF7" w:rsidP="00A65EF7">
            <w:pPr>
              <w:jc w:val="right"/>
            </w:pPr>
          </w:p>
        </w:tc>
      </w:tr>
      <w:tr w:rsidR="00A65EF7" w14:paraId="2941F73B" w14:textId="77777777" w:rsidTr="00E666F0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816AA3F" w14:textId="7E85DACF" w:rsidR="00A65EF7" w:rsidRDefault="00A65EF7" w:rsidP="00A65EF7">
            <w:pPr>
              <w:jc w:val="right"/>
            </w:pPr>
            <w:r>
              <w:t>R2-</w:t>
            </w:r>
            <w:r>
              <w:t>C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88E0D52" w14:textId="77777777" w:rsidR="00A65EF7" w:rsidRDefault="00A65EF7" w:rsidP="00A65EF7">
            <w:pPr>
              <w:jc w:val="right"/>
            </w:pPr>
            <w:r>
              <w:t>Fa1/0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CA20C34" w14:textId="7E1E7D5E" w:rsidR="00A65EF7" w:rsidRDefault="005A0668" w:rsidP="00A65EF7">
            <w:pPr>
              <w:jc w:val="right"/>
            </w:pPr>
            <w:r w:rsidRPr="005A0668">
              <w:t>10.1.0.193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FBB2C2F" w14:textId="2C020CA9" w:rsidR="00A65EF7" w:rsidRDefault="00A65EF7" w:rsidP="00A65EF7">
            <w:pPr>
              <w:jc w:val="right"/>
            </w:pPr>
            <w:r w:rsidRPr="00B478BE">
              <w:t>255.255.255.192</w:t>
            </w:r>
          </w:p>
        </w:tc>
        <w:tc>
          <w:tcPr>
            <w:tcW w:w="1911" w:type="dxa"/>
            <w:tcBorders>
              <w:left w:val="single" w:sz="12" w:space="0" w:color="auto"/>
            </w:tcBorders>
          </w:tcPr>
          <w:p w14:paraId="7A9B0CAB" w14:textId="77777777" w:rsidR="00A65EF7" w:rsidRDefault="00A65EF7" w:rsidP="00A65EF7">
            <w:pPr>
              <w:jc w:val="right"/>
            </w:pPr>
          </w:p>
        </w:tc>
      </w:tr>
      <w:tr w:rsidR="00A65EF7" w14:paraId="224A54C2" w14:textId="77777777" w:rsidTr="00E666F0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2B656B1" w14:textId="5038CF4E" w:rsidR="00A65EF7" w:rsidRDefault="00A65EF7" w:rsidP="00A65EF7">
            <w:pPr>
              <w:jc w:val="right"/>
            </w:pPr>
            <w:r>
              <w:t>R2-</w:t>
            </w:r>
            <w:r>
              <w:t>C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828B05A" w14:textId="77777777" w:rsidR="00A65EF7" w:rsidRDefault="00A65EF7" w:rsidP="00A65EF7">
            <w:pPr>
              <w:jc w:val="right"/>
            </w:pPr>
            <w:r>
              <w:t>Fa2/0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C021D54" w14:textId="69915324" w:rsidR="00A65EF7" w:rsidRDefault="005A0668" w:rsidP="00A65EF7">
            <w:pPr>
              <w:jc w:val="right"/>
            </w:pPr>
            <w:r w:rsidRPr="005A0668">
              <w:t>10.1.1.65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82BCE93" w14:textId="65AC7347" w:rsidR="00A65EF7" w:rsidRDefault="00A65EF7" w:rsidP="00A65EF7">
            <w:pPr>
              <w:jc w:val="right"/>
            </w:pPr>
            <w:r w:rsidRPr="00B478BE">
              <w:t>255.255.255.192</w:t>
            </w:r>
          </w:p>
        </w:tc>
        <w:tc>
          <w:tcPr>
            <w:tcW w:w="1911" w:type="dxa"/>
            <w:tcBorders>
              <w:left w:val="single" w:sz="12" w:space="0" w:color="auto"/>
            </w:tcBorders>
          </w:tcPr>
          <w:p w14:paraId="63A09393" w14:textId="77777777" w:rsidR="00A65EF7" w:rsidRDefault="00A65EF7" w:rsidP="00A65EF7">
            <w:pPr>
              <w:jc w:val="right"/>
            </w:pPr>
          </w:p>
        </w:tc>
      </w:tr>
      <w:tr w:rsidR="00A65EF7" w14:paraId="1A85D019" w14:textId="77777777" w:rsidTr="00E666F0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8A24E9A" w14:textId="764EB45C" w:rsidR="00A65EF7" w:rsidRDefault="00A65EF7" w:rsidP="00A65EF7">
            <w:pPr>
              <w:jc w:val="right"/>
            </w:pPr>
            <w:r>
              <w:t>R3-</w:t>
            </w:r>
            <w:r>
              <w:t>C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5AE1F4C" w14:textId="77777777" w:rsidR="00A65EF7" w:rsidRDefault="00A65EF7" w:rsidP="00A65EF7">
            <w:pPr>
              <w:jc w:val="right"/>
            </w:pPr>
            <w:r>
              <w:t>Fa0/0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3F366AD" w14:textId="01946E93" w:rsidR="00A65EF7" w:rsidRDefault="0039331B" w:rsidP="00A65EF7">
            <w:pPr>
              <w:jc w:val="right"/>
            </w:pPr>
            <w:r w:rsidRPr="0039331B">
              <w:t>10.1.1.66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BB6B9F0" w14:textId="23CF5A5D" w:rsidR="00A65EF7" w:rsidRDefault="00A65EF7" w:rsidP="00A65EF7">
            <w:pPr>
              <w:jc w:val="right"/>
            </w:pPr>
            <w:r w:rsidRPr="00B478BE">
              <w:t>255.255.255.192</w:t>
            </w:r>
          </w:p>
        </w:tc>
        <w:tc>
          <w:tcPr>
            <w:tcW w:w="1911" w:type="dxa"/>
            <w:tcBorders>
              <w:left w:val="single" w:sz="12" w:space="0" w:color="auto"/>
              <w:bottom w:val="single" w:sz="4" w:space="0" w:color="auto"/>
            </w:tcBorders>
          </w:tcPr>
          <w:p w14:paraId="3C0803C7" w14:textId="77777777" w:rsidR="00A65EF7" w:rsidRDefault="00A65EF7" w:rsidP="00A65EF7">
            <w:pPr>
              <w:jc w:val="right"/>
            </w:pPr>
          </w:p>
        </w:tc>
      </w:tr>
      <w:tr w:rsidR="00A65EF7" w14:paraId="171EA84B" w14:textId="77777777" w:rsidTr="00E666F0">
        <w:trPr>
          <w:jc w:val="center"/>
        </w:trPr>
        <w:tc>
          <w:tcPr>
            <w:tcW w:w="1109" w:type="dxa"/>
            <w:tcBorders>
              <w:top w:val="single" w:sz="4" w:space="0" w:color="auto"/>
              <w:bottom w:val="single" w:sz="18" w:space="0" w:color="auto"/>
              <w:right w:val="single" w:sz="12" w:space="0" w:color="auto"/>
            </w:tcBorders>
          </w:tcPr>
          <w:p w14:paraId="1A8D0AA7" w14:textId="39175CDB" w:rsidR="00A65EF7" w:rsidRDefault="00A65EF7" w:rsidP="00A65EF7">
            <w:pPr>
              <w:jc w:val="right"/>
            </w:pPr>
            <w:r>
              <w:t>R3-</w:t>
            </w:r>
            <w:r>
              <w:t>C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2FDE6BA8" w14:textId="77777777" w:rsidR="00A65EF7" w:rsidRDefault="00A65EF7" w:rsidP="00A65EF7">
            <w:pPr>
              <w:jc w:val="right"/>
            </w:pPr>
            <w:r>
              <w:t>Fa1/0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02D4CE59" w14:textId="0787D029" w:rsidR="00A65EF7" w:rsidRDefault="0039331B" w:rsidP="00A65EF7">
            <w:pPr>
              <w:jc w:val="right"/>
            </w:pPr>
            <w:r w:rsidRPr="0039331B">
              <w:t>10.1.1.2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38FCD64B" w14:textId="64CA6704" w:rsidR="00A65EF7" w:rsidRDefault="00A65EF7" w:rsidP="00A65EF7">
            <w:pPr>
              <w:jc w:val="right"/>
            </w:pPr>
            <w:r w:rsidRPr="00B478BE">
              <w:t>255.255.255.192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12" w:space="0" w:color="auto"/>
              <w:bottom w:val="single" w:sz="18" w:space="0" w:color="auto"/>
            </w:tcBorders>
          </w:tcPr>
          <w:p w14:paraId="56B5CA4C" w14:textId="77777777" w:rsidR="00A65EF7" w:rsidRDefault="00A65EF7" w:rsidP="00A65EF7">
            <w:pPr>
              <w:jc w:val="right"/>
            </w:pPr>
          </w:p>
        </w:tc>
      </w:tr>
    </w:tbl>
    <w:p w14:paraId="05DF34B1" w14:textId="77777777" w:rsidR="005F327A" w:rsidRDefault="005F327A" w:rsidP="00ED7CF4"/>
    <w:p w14:paraId="2D08748B" w14:textId="4AB8D973" w:rsidR="00F60522" w:rsidRDefault="00F60522" w:rsidP="00F60522">
      <w:pPr>
        <w:pStyle w:val="Nadpis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Výpisy provozních stavů</w:t>
      </w:r>
    </w:p>
    <w:p w14:paraId="4E88D1FD" w14:textId="77777777" w:rsidR="007515A9" w:rsidRDefault="007515A9" w:rsidP="007515A9">
      <w:pPr>
        <w:ind w:firstLine="360"/>
        <w:rPr>
          <w:sz w:val="36"/>
          <w:szCs w:val="36"/>
        </w:rPr>
      </w:pPr>
      <w:r w:rsidRPr="007515A9">
        <w:rPr>
          <w:rStyle w:val="Siln"/>
          <w:b w:val="0"/>
          <w:bCs w:val="0"/>
        </w:rPr>
        <w:t>Během konfigurace byly využity tyto příkazy pro správné ověření činnosti sítě:</w:t>
      </w:r>
    </w:p>
    <w:p w14:paraId="2E1719F2" w14:textId="5F01A0B5" w:rsidR="00C25F82" w:rsidRPr="00C25F82" w:rsidRDefault="007515A9" w:rsidP="00C25F82">
      <w:pPr>
        <w:pStyle w:val="Odstavecseseznamem"/>
        <w:numPr>
          <w:ilvl w:val="0"/>
          <w:numId w:val="20"/>
        </w:numPr>
        <w:rPr>
          <w:sz w:val="36"/>
          <w:szCs w:val="36"/>
        </w:rPr>
      </w:pPr>
      <w:r>
        <w:rPr>
          <w:rStyle w:val="KdHTML"/>
        </w:rPr>
        <w:t xml:space="preserve">show </w:t>
      </w:r>
      <w:proofErr w:type="spellStart"/>
      <w:r>
        <w:rPr>
          <w:rStyle w:val="KdHTML"/>
        </w:rPr>
        <w:t>ip</w:t>
      </w:r>
      <w:proofErr w:type="spellEnd"/>
      <w:r>
        <w:rPr>
          <w:rStyle w:val="KdHTML"/>
        </w:rPr>
        <w:t xml:space="preserve"> interface </w:t>
      </w:r>
      <w:proofErr w:type="spellStart"/>
      <w:r>
        <w:rPr>
          <w:rStyle w:val="KdHTML"/>
        </w:rPr>
        <w:t>brief</w:t>
      </w:r>
      <w:proofErr w:type="spellEnd"/>
      <w:r>
        <w:t xml:space="preserve"> </w:t>
      </w:r>
    </w:p>
    <w:p w14:paraId="0842EA51" w14:textId="68D23E75" w:rsidR="007515A9" w:rsidRPr="007515A9" w:rsidRDefault="007515A9" w:rsidP="00EE2693">
      <w:pPr>
        <w:pStyle w:val="Odstavecseseznamem"/>
        <w:numPr>
          <w:ilvl w:val="0"/>
          <w:numId w:val="20"/>
        </w:numPr>
        <w:rPr>
          <w:rStyle w:val="KdHTML"/>
          <w:rFonts w:ascii="Times New Roman" w:hAnsi="Times New Roman" w:cs="Times New Roman"/>
          <w:sz w:val="36"/>
          <w:szCs w:val="36"/>
        </w:rPr>
      </w:pPr>
      <w:r>
        <w:rPr>
          <w:rStyle w:val="KdHTML"/>
        </w:rPr>
        <w:t xml:space="preserve">show </w:t>
      </w:r>
      <w:proofErr w:type="spellStart"/>
      <w:r>
        <w:rPr>
          <w:rStyle w:val="KdHTML"/>
        </w:rPr>
        <w:t>ip</w:t>
      </w:r>
      <w:proofErr w:type="spellEnd"/>
      <w:r>
        <w:rPr>
          <w:rStyle w:val="KdHTML"/>
        </w:rPr>
        <w:t xml:space="preserve"> </w:t>
      </w:r>
      <w:proofErr w:type="spellStart"/>
      <w:r>
        <w:rPr>
          <w:rStyle w:val="KdHTML"/>
        </w:rPr>
        <w:t>route</w:t>
      </w:r>
      <w:proofErr w:type="spellEnd"/>
      <w:r>
        <w:t xml:space="preserve"> </w:t>
      </w:r>
    </w:p>
    <w:p w14:paraId="2C1420FD" w14:textId="0A77AD34" w:rsidR="00E44542" w:rsidRPr="00C25F82" w:rsidRDefault="007515A9" w:rsidP="006661C2">
      <w:pPr>
        <w:pStyle w:val="Odstavecseseznamem"/>
        <w:numPr>
          <w:ilvl w:val="0"/>
          <w:numId w:val="20"/>
        </w:numPr>
        <w:rPr>
          <w:rStyle w:val="KdHTML"/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KdHTML"/>
        </w:rPr>
        <w:t>ping</w:t>
      </w:r>
      <w:r>
        <w:rPr>
          <w:rStyle w:val="KdHTML"/>
        </w:rPr>
        <w:t xml:space="preserve"> </w:t>
      </w:r>
    </w:p>
    <w:p w14:paraId="14C8F997" w14:textId="77777777" w:rsidR="00C25F82" w:rsidRPr="00C25F82" w:rsidRDefault="00C25F82" w:rsidP="00C25F82">
      <w:pPr>
        <w:pStyle w:val="Odstavecseseznamem"/>
        <w:ind w:left="1080"/>
        <w:rPr>
          <w:color w:val="000000" w:themeColor="text1"/>
        </w:rPr>
      </w:pPr>
    </w:p>
    <w:p w14:paraId="56882DFB" w14:textId="624E492F" w:rsidR="00C25F82" w:rsidRDefault="00706E6C" w:rsidP="00C25F82">
      <w:pPr>
        <w:ind w:firstLine="360"/>
        <w:rPr>
          <w:rStyle w:val="Siln"/>
          <w:b w:val="0"/>
          <w:bCs w:val="0"/>
        </w:rPr>
      </w:pPr>
      <w:r>
        <w:rPr>
          <w:rStyle w:val="Siln"/>
          <w:b w:val="0"/>
          <w:bCs w:val="0"/>
        </w:rPr>
        <w:t>Příkazy pro přiřazení IP adresy</w:t>
      </w:r>
      <w:r w:rsidR="00D872BD">
        <w:rPr>
          <w:rStyle w:val="Siln"/>
          <w:b w:val="0"/>
          <w:bCs w:val="0"/>
        </w:rPr>
        <w:t xml:space="preserve"> a směrování</w:t>
      </w:r>
      <w:r w:rsidR="00A43A19">
        <w:rPr>
          <w:rStyle w:val="Siln"/>
          <w:b w:val="0"/>
          <w:bCs w:val="0"/>
        </w:rPr>
        <w:t>:</w:t>
      </w:r>
    </w:p>
    <w:p w14:paraId="613C1CDD" w14:textId="6AE16434" w:rsidR="00706E6C" w:rsidRPr="008C44BF" w:rsidRDefault="008C44BF" w:rsidP="008C44BF">
      <w:pPr>
        <w:pStyle w:val="Odstavecseseznamem"/>
        <w:numPr>
          <w:ilvl w:val="0"/>
          <w:numId w:val="22"/>
        </w:numPr>
        <w:rPr>
          <w:sz w:val="36"/>
          <w:szCs w:val="36"/>
        </w:rPr>
      </w:pPr>
      <w:r>
        <w:t>základní konfigurace rozhraní</w:t>
      </w:r>
    </w:p>
    <w:p w14:paraId="73DC80DD" w14:textId="77777777" w:rsidR="008C44BF" w:rsidRDefault="008C44BF" w:rsidP="008C44BF">
      <w:pPr>
        <w:ind w:left="1069"/>
      </w:pPr>
    </w:p>
    <w:p w14:paraId="1869815C" w14:textId="77777777" w:rsidR="00625CA0" w:rsidRPr="00625CA0" w:rsidRDefault="00625CA0" w:rsidP="00625CA0">
      <w:pPr>
        <w:ind w:left="1069"/>
        <w:rPr>
          <w:rFonts w:ascii="Courier New" w:hAnsi="Courier New" w:cs="Courier New"/>
          <w:sz w:val="20"/>
          <w:szCs w:val="20"/>
        </w:rPr>
      </w:pPr>
      <w:r w:rsidRPr="00625CA0">
        <w:rPr>
          <w:rFonts w:ascii="Courier New" w:hAnsi="Courier New" w:cs="Courier New"/>
          <w:sz w:val="20"/>
          <w:szCs w:val="20"/>
        </w:rPr>
        <w:t>interface FastEthernet0/0</w:t>
      </w:r>
    </w:p>
    <w:p w14:paraId="22945674" w14:textId="7D2F879C" w:rsidR="00625CA0" w:rsidRPr="00625CA0" w:rsidRDefault="00625CA0" w:rsidP="00625CA0">
      <w:pPr>
        <w:ind w:left="1069"/>
        <w:rPr>
          <w:rFonts w:ascii="Courier New" w:hAnsi="Courier New" w:cs="Courier New"/>
          <w:sz w:val="20"/>
          <w:szCs w:val="20"/>
        </w:rPr>
      </w:pPr>
      <w:proofErr w:type="spellStart"/>
      <w:r w:rsidRPr="00625CA0">
        <w:rPr>
          <w:rFonts w:ascii="Courier New" w:hAnsi="Courier New" w:cs="Courier New"/>
          <w:sz w:val="20"/>
          <w:szCs w:val="20"/>
        </w:rPr>
        <w:t>ip</w:t>
      </w:r>
      <w:proofErr w:type="spellEnd"/>
      <w:r w:rsidRPr="00625CA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CA0">
        <w:rPr>
          <w:rFonts w:ascii="Courier New" w:hAnsi="Courier New" w:cs="Courier New"/>
          <w:sz w:val="20"/>
          <w:szCs w:val="20"/>
        </w:rPr>
        <w:t>address</w:t>
      </w:r>
      <w:proofErr w:type="spellEnd"/>
      <w:r w:rsidRPr="00625CA0">
        <w:rPr>
          <w:rFonts w:ascii="Courier New" w:hAnsi="Courier New" w:cs="Courier New"/>
          <w:sz w:val="20"/>
          <w:szCs w:val="20"/>
        </w:rPr>
        <w:t xml:space="preserve"> [IP] [MASK]</w:t>
      </w:r>
    </w:p>
    <w:p w14:paraId="2FC5642D" w14:textId="237264C2" w:rsidR="00625CA0" w:rsidRDefault="00625CA0" w:rsidP="00625CA0">
      <w:pPr>
        <w:ind w:left="1069"/>
        <w:rPr>
          <w:rFonts w:ascii="Courier New" w:hAnsi="Courier New" w:cs="Courier New"/>
          <w:sz w:val="20"/>
          <w:szCs w:val="20"/>
        </w:rPr>
      </w:pPr>
      <w:r w:rsidRPr="00625CA0">
        <w:rPr>
          <w:rFonts w:ascii="Courier New" w:hAnsi="Courier New" w:cs="Courier New"/>
          <w:sz w:val="20"/>
          <w:szCs w:val="20"/>
        </w:rPr>
        <w:t xml:space="preserve">no </w:t>
      </w:r>
      <w:proofErr w:type="spellStart"/>
      <w:r w:rsidRPr="00625CA0">
        <w:rPr>
          <w:rFonts w:ascii="Courier New" w:hAnsi="Courier New" w:cs="Courier New"/>
          <w:sz w:val="20"/>
          <w:szCs w:val="20"/>
        </w:rPr>
        <w:t>shutdown</w:t>
      </w:r>
      <w:proofErr w:type="spellEnd"/>
    </w:p>
    <w:p w14:paraId="00ACF577" w14:textId="77777777" w:rsidR="00C00337" w:rsidRDefault="00C00337" w:rsidP="00625CA0">
      <w:pPr>
        <w:ind w:left="1069"/>
        <w:rPr>
          <w:rFonts w:ascii="Courier New" w:hAnsi="Courier New" w:cs="Courier New"/>
          <w:sz w:val="20"/>
          <w:szCs w:val="20"/>
        </w:rPr>
      </w:pPr>
    </w:p>
    <w:p w14:paraId="65E58CCC" w14:textId="1516B878" w:rsidR="003A06CA" w:rsidRPr="003A06CA" w:rsidRDefault="003A06CA" w:rsidP="000B0F63">
      <w:pPr>
        <w:ind w:left="1069"/>
      </w:pPr>
      <w:r w:rsidRPr="003A06CA">
        <w:t>Tímto příkazem nastavujeme IP adresu a aktivujeme rozhraní, aby bylo schopné</w:t>
      </w:r>
      <w:r>
        <w:t xml:space="preserve"> </w:t>
      </w:r>
      <w:r w:rsidRPr="003A06CA">
        <w:t>komunikace</w:t>
      </w:r>
      <w:r w:rsidR="00553B8C">
        <w:t>, t</w:t>
      </w:r>
      <w:r w:rsidRPr="003A06CA">
        <w:t>ento postup opakujeme pro každé zařízení kromě switche.</w:t>
      </w:r>
      <w:r w:rsidR="00167361">
        <w:t xml:space="preserve"> Interface představuje port, na který chceme vložit danou IP adresu a mask</w:t>
      </w:r>
      <w:r w:rsidR="007B777B">
        <w:t>u podsítě.</w:t>
      </w:r>
    </w:p>
    <w:p w14:paraId="32576A7E" w14:textId="619A577D" w:rsidR="003A06CA" w:rsidRDefault="003A06CA" w:rsidP="003A06CA">
      <w:pPr>
        <w:ind w:left="709"/>
        <w:rPr>
          <w:rFonts w:ascii="Courier New" w:hAnsi="Courier New" w:cs="Courier New"/>
          <w:sz w:val="20"/>
          <w:szCs w:val="20"/>
        </w:rPr>
      </w:pPr>
    </w:p>
    <w:p w14:paraId="231DAA1A" w14:textId="2437FCB0" w:rsidR="000B0F63" w:rsidRPr="00805449" w:rsidRDefault="00457D27" w:rsidP="00805449">
      <w:pPr>
        <w:pStyle w:val="Odstavecseseznamem"/>
        <w:numPr>
          <w:ilvl w:val="0"/>
          <w:numId w:val="22"/>
        </w:numPr>
        <w:rPr>
          <w:rFonts w:ascii="Courier New" w:hAnsi="Courier New" w:cs="Courier New"/>
          <w:sz w:val="20"/>
          <w:szCs w:val="20"/>
        </w:rPr>
      </w:pPr>
      <w:r>
        <w:t>statické směrování</w:t>
      </w:r>
    </w:p>
    <w:p w14:paraId="42A0E97D" w14:textId="77777777" w:rsidR="00625CA0" w:rsidRPr="00625CA0" w:rsidRDefault="00625CA0" w:rsidP="00625CA0">
      <w:pPr>
        <w:ind w:left="709"/>
        <w:rPr>
          <w:rFonts w:ascii="Courier New" w:hAnsi="Courier New" w:cs="Courier New"/>
          <w:sz w:val="20"/>
          <w:szCs w:val="20"/>
        </w:rPr>
      </w:pPr>
    </w:p>
    <w:p w14:paraId="09BF0366" w14:textId="5127447E" w:rsidR="00980B36" w:rsidRDefault="00BF2AA8" w:rsidP="00BF2AA8">
      <w:pPr>
        <w:ind w:left="1069"/>
        <w:rPr>
          <w:rFonts w:ascii="Courier New" w:hAnsi="Courier New" w:cs="Courier New"/>
          <w:sz w:val="20"/>
          <w:szCs w:val="20"/>
        </w:rPr>
      </w:pPr>
      <w:proofErr w:type="spellStart"/>
      <w:r w:rsidRPr="00BF2AA8">
        <w:rPr>
          <w:rFonts w:ascii="Courier New" w:hAnsi="Courier New" w:cs="Courier New"/>
          <w:sz w:val="20"/>
          <w:szCs w:val="20"/>
        </w:rPr>
        <w:t>ip</w:t>
      </w:r>
      <w:proofErr w:type="spellEnd"/>
      <w:r w:rsidRPr="00BF2A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F2AA8">
        <w:rPr>
          <w:rFonts w:ascii="Courier New" w:hAnsi="Courier New" w:cs="Courier New"/>
          <w:sz w:val="20"/>
          <w:szCs w:val="20"/>
        </w:rPr>
        <w:t>route</w:t>
      </w:r>
      <w:proofErr w:type="spellEnd"/>
      <w:r w:rsidRPr="00BF2AA8"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 w:rsidRPr="00BF2AA8">
        <w:rPr>
          <w:rFonts w:ascii="Courier New" w:hAnsi="Courier New" w:cs="Courier New"/>
          <w:sz w:val="20"/>
          <w:szCs w:val="20"/>
        </w:rPr>
        <w:t>destination</w:t>
      </w:r>
      <w:proofErr w:type="spellEnd"/>
      <w:r w:rsidRPr="00BF2AA8">
        <w:rPr>
          <w:rFonts w:ascii="Courier New" w:hAnsi="Courier New" w:cs="Courier New"/>
          <w:sz w:val="20"/>
          <w:szCs w:val="20"/>
        </w:rPr>
        <w:t xml:space="preserve"> network] [</w:t>
      </w:r>
      <w:proofErr w:type="spellStart"/>
      <w:r w:rsidRPr="00BF2AA8">
        <w:rPr>
          <w:rFonts w:ascii="Courier New" w:hAnsi="Courier New" w:cs="Courier New"/>
          <w:sz w:val="20"/>
          <w:szCs w:val="20"/>
        </w:rPr>
        <w:t>mask</w:t>
      </w:r>
      <w:proofErr w:type="spellEnd"/>
      <w:r w:rsidRPr="00BF2AA8">
        <w:rPr>
          <w:rFonts w:ascii="Courier New" w:hAnsi="Courier New" w:cs="Courier New"/>
          <w:sz w:val="20"/>
          <w:szCs w:val="20"/>
        </w:rPr>
        <w:t>] [</w:t>
      </w:r>
      <w:proofErr w:type="spellStart"/>
      <w:r w:rsidRPr="00BF2AA8">
        <w:rPr>
          <w:rFonts w:ascii="Courier New" w:hAnsi="Courier New" w:cs="Courier New"/>
          <w:sz w:val="20"/>
          <w:szCs w:val="20"/>
        </w:rPr>
        <w:t>next</w:t>
      </w:r>
      <w:proofErr w:type="spellEnd"/>
      <w:r w:rsidRPr="00BF2AA8">
        <w:rPr>
          <w:rFonts w:ascii="Courier New" w:hAnsi="Courier New" w:cs="Courier New"/>
          <w:sz w:val="20"/>
          <w:szCs w:val="20"/>
        </w:rPr>
        <w:t>-hop IP]</w:t>
      </w:r>
    </w:p>
    <w:p w14:paraId="649C23EE" w14:textId="77777777" w:rsidR="00BF2AA8" w:rsidRDefault="00BF2AA8" w:rsidP="00BF2AA8">
      <w:pPr>
        <w:ind w:left="1069"/>
        <w:rPr>
          <w:rFonts w:ascii="Courier New" w:hAnsi="Courier New" w:cs="Courier New"/>
          <w:sz w:val="20"/>
          <w:szCs w:val="20"/>
        </w:rPr>
      </w:pPr>
    </w:p>
    <w:p w14:paraId="150039A2" w14:textId="431E441E" w:rsidR="00BF2AA8" w:rsidRDefault="0019055D" w:rsidP="00BF2AA8">
      <w:pPr>
        <w:ind w:left="1069"/>
      </w:pPr>
      <w:r w:rsidRPr="0019055D">
        <w:t xml:space="preserve">Tímto příkazem nastavujeme statickou trasu, která routeru říká, kudy posílat data do sítí, které nejsou přímo připojené; tento krok opakujeme na každém </w:t>
      </w:r>
      <w:r w:rsidR="00F75CFA">
        <w:t>směrovači</w:t>
      </w:r>
      <w:r w:rsidRPr="0019055D">
        <w:t xml:space="preserve"> podle jeho pozice v síti.</w:t>
      </w:r>
    </w:p>
    <w:p w14:paraId="12D89560" w14:textId="77777777" w:rsidR="00B33184" w:rsidRDefault="00B33184" w:rsidP="004758A6"/>
    <w:p w14:paraId="22A5815B" w14:textId="091837D0" w:rsidR="00B33184" w:rsidRDefault="00B33184" w:rsidP="00B33184">
      <w:pPr>
        <w:ind w:firstLine="360"/>
        <w:rPr>
          <w:rStyle w:val="Siln"/>
          <w:b w:val="0"/>
          <w:bCs w:val="0"/>
        </w:rPr>
      </w:pPr>
      <w:r>
        <w:rPr>
          <w:rStyle w:val="Siln"/>
          <w:b w:val="0"/>
          <w:bCs w:val="0"/>
        </w:rPr>
        <w:t>Základní zabezpečení</w:t>
      </w:r>
      <w:r>
        <w:rPr>
          <w:rStyle w:val="Siln"/>
          <w:b w:val="0"/>
          <w:bCs w:val="0"/>
        </w:rPr>
        <w:t>:</w:t>
      </w:r>
    </w:p>
    <w:p w14:paraId="5F4BD5C2" w14:textId="77777777" w:rsidR="00BC009F" w:rsidRDefault="00BC009F" w:rsidP="00BC009F">
      <w:pPr>
        <w:pStyle w:val="Odstavecseseznamem"/>
        <w:ind w:left="1069"/>
        <w:rPr>
          <w:rStyle w:val="Siln"/>
          <w:b w:val="0"/>
          <w:bCs w:val="0"/>
        </w:rPr>
      </w:pPr>
    </w:p>
    <w:p w14:paraId="2EC5CC2F" w14:textId="136C8039" w:rsidR="00BC009F" w:rsidRPr="00BC009F" w:rsidRDefault="00BC009F" w:rsidP="00BC009F">
      <w:pPr>
        <w:pStyle w:val="Odstavecseseznamem"/>
        <w:ind w:left="1069"/>
        <w:rPr>
          <w:rStyle w:val="Siln"/>
          <w:rFonts w:ascii="Courier New" w:hAnsi="Courier New" w:cs="Courier New"/>
          <w:b w:val="0"/>
          <w:bCs w:val="0"/>
          <w:sz w:val="20"/>
          <w:szCs w:val="20"/>
        </w:rPr>
      </w:pPr>
      <w:proofErr w:type="spellStart"/>
      <w:r w:rsidRPr="00BC009F">
        <w:rPr>
          <w:rStyle w:val="Siln"/>
          <w:rFonts w:ascii="Courier New" w:hAnsi="Courier New" w:cs="Courier New"/>
          <w:b w:val="0"/>
          <w:bCs w:val="0"/>
          <w:sz w:val="20"/>
          <w:szCs w:val="20"/>
        </w:rPr>
        <w:t>enable</w:t>
      </w:r>
      <w:proofErr w:type="spellEnd"/>
      <w:r w:rsidRPr="00BC009F">
        <w:rPr>
          <w:rStyle w:val="Siln"/>
          <w:rFonts w:ascii="Courier New" w:hAnsi="Courier New" w:cs="Courier New"/>
          <w:b w:val="0"/>
          <w:bCs w:val="0"/>
          <w:sz w:val="20"/>
          <w:szCs w:val="20"/>
        </w:rPr>
        <w:t xml:space="preserve"> </w:t>
      </w:r>
      <w:proofErr w:type="spellStart"/>
      <w:r w:rsidRPr="00BC009F">
        <w:rPr>
          <w:rStyle w:val="Siln"/>
          <w:rFonts w:ascii="Courier New" w:hAnsi="Courier New" w:cs="Courier New"/>
          <w:b w:val="0"/>
          <w:bCs w:val="0"/>
          <w:sz w:val="20"/>
          <w:szCs w:val="20"/>
        </w:rPr>
        <w:t>secret</w:t>
      </w:r>
      <w:proofErr w:type="spellEnd"/>
      <w:r w:rsidRPr="00BC009F">
        <w:rPr>
          <w:rStyle w:val="Siln"/>
          <w:rFonts w:ascii="Courier New" w:hAnsi="Courier New" w:cs="Courier New"/>
          <w:b w:val="0"/>
          <w:bCs w:val="0"/>
          <w:sz w:val="20"/>
          <w:szCs w:val="20"/>
        </w:rPr>
        <w:t xml:space="preserve"> </w:t>
      </w:r>
      <w:r w:rsidR="00CC566E">
        <w:rPr>
          <w:rStyle w:val="Siln"/>
          <w:rFonts w:ascii="Courier New" w:hAnsi="Courier New" w:cs="Courier New"/>
          <w:b w:val="0"/>
          <w:bCs w:val="0"/>
          <w:sz w:val="20"/>
          <w:szCs w:val="20"/>
        </w:rPr>
        <w:t>CISCO</w:t>
      </w:r>
    </w:p>
    <w:p w14:paraId="7536E44A" w14:textId="77777777" w:rsidR="00BC009F" w:rsidRPr="00BC009F" w:rsidRDefault="00BC009F" w:rsidP="00BC009F">
      <w:pPr>
        <w:pStyle w:val="Odstavecseseznamem"/>
        <w:ind w:left="1069"/>
        <w:rPr>
          <w:rStyle w:val="Siln"/>
          <w:rFonts w:ascii="Courier New" w:hAnsi="Courier New" w:cs="Courier New"/>
          <w:b w:val="0"/>
          <w:bCs w:val="0"/>
          <w:sz w:val="20"/>
          <w:szCs w:val="20"/>
        </w:rPr>
      </w:pPr>
    </w:p>
    <w:p w14:paraId="55E0D415" w14:textId="77777777" w:rsidR="00BC009F" w:rsidRPr="00BC009F" w:rsidRDefault="00BC009F" w:rsidP="00BC009F">
      <w:pPr>
        <w:pStyle w:val="Odstavecseseznamem"/>
        <w:ind w:left="1069"/>
        <w:rPr>
          <w:rStyle w:val="Siln"/>
          <w:rFonts w:ascii="Courier New" w:hAnsi="Courier New" w:cs="Courier New"/>
          <w:b w:val="0"/>
          <w:bCs w:val="0"/>
          <w:sz w:val="20"/>
          <w:szCs w:val="20"/>
        </w:rPr>
      </w:pPr>
      <w:r w:rsidRPr="00BC009F">
        <w:rPr>
          <w:rStyle w:val="Siln"/>
          <w:rFonts w:ascii="Courier New" w:hAnsi="Courier New" w:cs="Courier New"/>
          <w:b w:val="0"/>
          <w:bCs w:val="0"/>
          <w:sz w:val="20"/>
          <w:szCs w:val="20"/>
        </w:rPr>
        <w:t xml:space="preserve">line </w:t>
      </w:r>
      <w:proofErr w:type="spellStart"/>
      <w:r w:rsidRPr="00BC009F">
        <w:rPr>
          <w:rStyle w:val="Siln"/>
          <w:rFonts w:ascii="Courier New" w:hAnsi="Courier New" w:cs="Courier New"/>
          <w:b w:val="0"/>
          <w:bCs w:val="0"/>
          <w:sz w:val="20"/>
          <w:szCs w:val="20"/>
        </w:rPr>
        <w:t>console</w:t>
      </w:r>
      <w:proofErr w:type="spellEnd"/>
      <w:r w:rsidRPr="00BC009F">
        <w:rPr>
          <w:rStyle w:val="Siln"/>
          <w:rFonts w:ascii="Courier New" w:hAnsi="Courier New" w:cs="Courier New"/>
          <w:b w:val="0"/>
          <w:bCs w:val="0"/>
          <w:sz w:val="20"/>
          <w:szCs w:val="20"/>
        </w:rPr>
        <w:t xml:space="preserve"> 0</w:t>
      </w:r>
    </w:p>
    <w:p w14:paraId="2D35045E" w14:textId="08FE78F9" w:rsidR="00BC009F" w:rsidRPr="00BC009F" w:rsidRDefault="00BC009F" w:rsidP="00BC009F">
      <w:pPr>
        <w:pStyle w:val="Odstavecseseznamem"/>
        <w:ind w:left="1069"/>
        <w:rPr>
          <w:rStyle w:val="Siln"/>
          <w:rFonts w:ascii="Courier New" w:hAnsi="Courier New" w:cs="Courier New"/>
          <w:b w:val="0"/>
          <w:bCs w:val="0"/>
          <w:sz w:val="20"/>
          <w:szCs w:val="20"/>
        </w:rPr>
      </w:pPr>
      <w:r w:rsidRPr="00BC009F">
        <w:rPr>
          <w:rStyle w:val="Siln"/>
          <w:rFonts w:ascii="Courier New" w:hAnsi="Courier New" w:cs="Courier New"/>
          <w:b w:val="0"/>
          <w:bCs w:val="0"/>
          <w:sz w:val="20"/>
          <w:szCs w:val="20"/>
        </w:rPr>
        <w:t xml:space="preserve"> </w:t>
      </w:r>
      <w:proofErr w:type="spellStart"/>
      <w:r w:rsidRPr="00BC009F">
        <w:rPr>
          <w:rStyle w:val="Siln"/>
          <w:rFonts w:ascii="Courier New" w:hAnsi="Courier New" w:cs="Courier New"/>
          <w:b w:val="0"/>
          <w:bCs w:val="0"/>
          <w:sz w:val="20"/>
          <w:szCs w:val="20"/>
        </w:rPr>
        <w:t>password</w:t>
      </w:r>
      <w:proofErr w:type="spellEnd"/>
      <w:r w:rsidRPr="00BC009F">
        <w:rPr>
          <w:rStyle w:val="Siln"/>
          <w:rFonts w:ascii="Courier New" w:hAnsi="Courier New" w:cs="Courier New"/>
          <w:b w:val="0"/>
          <w:bCs w:val="0"/>
          <w:sz w:val="20"/>
          <w:szCs w:val="20"/>
        </w:rPr>
        <w:t xml:space="preserve"> </w:t>
      </w:r>
      <w:proofErr w:type="spellStart"/>
      <w:r w:rsidRPr="00BC009F">
        <w:rPr>
          <w:rStyle w:val="Siln"/>
          <w:rFonts w:ascii="Courier New" w:hAnsi="Courier New" w:cs="Courier New"/>
          <w:b w:val="0"/>
          <w:bCs w:val="0"/>
          <w:sz w:val="20"/>
          <w:szCs w:val="20"/>
        </w:rPr>
        <w:t>c</w:t>
      </w:r>
      <w:r w:rsidR="00CC566E">
        <w:rPr>
          <w:rStyle w:val="Siln"/>
          <w:rFonts w:ascii="Courier New" w:hAnsi="Courier New" w:cs="Courier New"/>
          <w:b w:val="0"/>
          <w:bCs w:val="0"/>
          <w:sz w:val="20"/>
          <w:szCs w:val="20"/>
        </w:rPr>
        <w:t>isco</w:t>
      </w:r>
      <w:proofErr w:type="spellEnd"/>
    </w:p>
    <w:p w14:paraId="65F562B6" w14:textId="77777777" w:rsidR="00BC009F" w:rsidRPr="00BC009F" w:rsidRDefault="00BC009F" w:rsidP="00BC009F">
      <w:pPr>
        <w:pStyle w:val="Odstavecseseznamem"/>
        <w:ind w:left="1069"/>
        <w:rPr>
          <w:rStyle w:val="Siln"/>
          <w:rFonts w:ascii="Courier New" w:hAnsi="Courier New" w:cs="Courier New"/>
          <w:b w:val="0"/>
          <w:bCs w:val="0"/>
          <w:sz w:val="20"/>
          <w:szCs w:val="20"/>
        </w:rPr>
      </w:pPr>
      <w:r w:rsidRPr="00BC009F">
        <w:rPr>
          <w:rStyle w:val="Siln"/>
          <w:rFonts w:ascii="Courier New" w:hAnsi="Courier New" w:cs="Courier New"/>
          <w:b w:val="0"/>
          <w:bCs w:val="0"/>
          <w:sz w:val="20"/>
          <w:szCs w:val="20"/>
        </w:rPr>
        <w:t xml:space="preserve"> login</w:t>
      </w:r>
    </w:p>
    <w:p w14:paraId="11D8D4C9" w14:textId="77777777" w:rsidR="00BC009F" w:rsidRPr="00BC009F" w:rsidRDefault="00BC009F" w:rsidP="00BC009F">
      <w:pPr>
        <w:pStyle w:val="Odstavecseseznamem"/>
        <w:ind w:left="1069"/>
        <w:rPr>
          <w:rStyle w:val="Siln"/>
          <w:rFonts w:ascii="Courier New" w:hAnsi="Courier New" w:cs="Courier New"/>
          <w:b w:val="0"/>
          <w:bCs w:val="0"/>
          <w:sz w:val="20"/>
          <w:szCs w:val="20"/>
        </w:rPr>
      </w:pPr>
      <w:r w:rsidRPr="00BC009F">
        <w:rPr>
          <w:rStyle w:val="Siln"/>
          <w:rFonts w:ascii="Courier New" w:hAnsi="Courier New" w:cs="Courier New"/>
          <w:b w:val="0"/>
          <w:bCs w:val="0"/>
          <w:sz w:val="20"/>
          <w:szCs w:val="20"/>
        </w:rPr>
        <w:t>exit</w:t>
      </w:r>
    </w:p>
    <w:p w14:paraId="671D9E82" w14:textId="77777777" w:rsidR="002E3011" w:rsidRDefault="002E3011" w:rsidP="002E3011">
      <w:pPr>
        <w:ind w:left="1069"/>
      </w:pPr>
    </w:p>
    <w:p w14:paraId="30F20B0A" w14:textId="77777777" w:rsidR="006C5E01" w:rsidRDefault="00DA1558" w:rsidP="00F618E4">
      <w:pPr>
        <w:ind w:left="1069"/>
      </w:pPr>
      <w:r>
        <w:t>Zabezpečení provádíme na každém směrovači a switchi</w:t>
      </w:r>
      <w:r w:rsidR="00450E41">
        <w:t xml:space="preserve"> pro zabránění neautorizovanému přístupu</w:t>
      </w:r>
      <w:r>
        <w:t xml:space="preserve">. </w:t>
      </w:r>
    </w:p>
    <w:p w14:paraId="572B21DA" w14:textId="25EA84B6" w:rsidR="00F618E4" w:rsidRDefault="00130292" w:rsidP="00F618E4">
      <w:pPr>
        <w:ind w:left="1069"/>
      </w:pPr>
      <w:r>
        <w:br/>
      </w:r>
      <w:r w:rsidR="00DA1558">
        <w:t xml:space="preserve">Přístup do konzole se dostaneme pomocí hesla: </w:t>
      </w:r>
      <w:proofErr w:type="spellStart"/>
      <w:r w:rsidR="00DA1558">
        <w:t>cisco</w:t>
      </w:r>
      <w:proofErr w:type="spellEnd"/>
      <w:r w:rsidR="00DA1558">
        <w:t xml:space="preserve">. </w:t>
      </w:r>
      <w:r w:rsidR="00CD58CB">
        <w:br/>
      </w:r>
      <w:r w:rsidR="00DA1558">
        <w:t>Heslo do privilegovaného přístupu: CISCO.</w:t>
      </w:r>
    </w:p>
    <w:p w14:paraId="7289C48A" w14:textId="77777777" w:rsidR="00F618E4" w:rsidRDefault="00F618E4" w:rsidP="002E3011">
      <w:pPr>
        <w:ind w:left="1069"/>
      </w:pPr>
    </w:p>
    <w:p w14:paraId="7A0B190F" w14:textId="77777777" w:rsidR="002E3011" w:rsidRDefault="002E3011" w:rsidP="002E3011">
      <w:pPr>
        <w:ind w:left="1069"/>
      </w:pPr>
    </w:p>
    <w:p w14:paraId="5BA5F9E6" w14:textId="77777777" w:rsidR="002E3011" w:rsidRDefault="002E3011" w:rsidP="002E3011">
      <w:pPr>
        <w:ind w:left="1069"/>
      </w:pPr>
    </w:p>
    <w:p w14:paraId="35AAEEF6" w14:textId="77777777" w:rsidR="007F178A" w:rsidRDefault="007F178A" w:rsidP="002E3011">
      <w:pPr>
        <w:ind w:left="1069"/>
      </w:pPr>
    </w:p>
    <w:p w14:paraId="5E62853F" w14:textId="77777777" w:rsidR="007F178A" w:rsidRDefault="007F178A" w:rsidP="002E3011">
      <w:pPr>
        <w:ind w:left="1069"/>
      </w:pPr>
    </w:p>
    <w:p w14:paraId="42BACD20" w14:textId="77777777" w:rsidR="007F178A" w:rsidRDefault="007F178A" w:rsidP="002E3011">
      <w:pPr>
        <w:ind w:left="1069"/>
      </w:pPr>
    </w:p>
    <w:p w14:paraId="51A1BA8A" w14:textId="77777777" w:rsidR="007F178A" w:rsidRDefault="007F178A" w:rsidP="002E3011">
      <w:pPr>
        <w:ind w:left="1069"/>
      </w:pPr>
    </w:p>
    <w:p w14:paraId="11FA84F0" w14:textId="77777777" w:rsidR="00997BAF" w:rsidRDefault="00997BAF" w:rsidP="005E7153">
      <w:pPr>
        <w:pStyle w:val="Nadpis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37F31C7" w14:textId="7A971B2D" w:rsidR="002E3011" w:rsidRDefault="002E3011" w:rsidP="005E7153">
      <w:pPr>
        <w:pStyle w:val="Nadpis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Klíčové části konfiguračních souborů jednotlivých směrovač</w:t>
      </w:r>
      <w:r w:rsidR="005E71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ů</w:t>
      </w:r>
    </w:p>
    <w:p w14:paraId="1B434891" w14:textId="5BCA9D78" w:rsidR="005E7153" w:rsidRDefault="005E7153" w:rsidP="00D8541F">
      <w:pPr>
        <w:ind w:left="705"/>
      </w:pPr>
      <w:r>
        <w:t xml:space="preserve">Jako </w:t>
      </w:r>
      <w:r w:rsidR="00D8541F">
        <w:t>příklad je zde uvedena konfigurace přepínače R1-A. Pokud chceme nastavit i ostatní</w:t>
      </w:r>
      <w:r w:rsidR="00D8541F">
        <w:br/>
      </w:r>
      <w:r w:rsidR="00D8541F">
        <w:tab/>
        <w:t>směrovače</w:t>
      </w:r>
      <w:r w:rsidR="00EB7184">
        <w:t xml:space="preserve"> nebo počítače</w:t>
      </w:r>
      <w:r w:rsidR="00D8541F">
        <w:t xml:space="preserve">, je potřeba změnit IP adresy, masky a směrovací trasy podle </w:t>
      </w:r>
      <w:r w:rsidR="00143A06">
        <w:t>konkrétního přiděleného</w:t>
      </w:r>
      <w:r w:rsidR="00D8541F">
        <w:t xml:space="preserve"> rozsahu a topologie sítě.</w:t>
      </w:r>
    </w:p>
    <w:p w14:paraId="4A1025ED" w14:textId="77777777" w:rsidR="00143A06" w:rsidRDefault="00143A06" w:rsidP="00D8541F">
      <w:pPr>
        <w:ind w:left="705"/>
      </w:pPr>
    </w:p>
    <w:p w14:paraId="1843028F" w14:textId="17448738" w:rsidR="00143A06" w:rsidRPr="005E7153" w:rsidRDefault="00143A06" w:rsidP="00987A1A">
      <w:pPr>
        <w:ind w:left="705"/>
      </w:pPr>
      <w:r>
        <w:t>R1-A:</w:t>
      </w:r>
    </w:p>
    <w:p w14:paraId="1F8E3470" w14:textId="77777777" w:rsidR="00143A06" w:rsidRPr="00143A06" w:rsidRDefault="00143A06" w:rsidP="00143A06">
      <w:pPr>
        <w:ind w:left="705"/>
        <w:rPr>
          <w:rFonts w:ascii="Courier New" w:hAnsi="Courier New" w:cs="Courier New"/>
          <w:sz w:val="20"/>
          <w:szCs w:val="20"/>
        </w:rPr>
      </w:pPr>
      <w:r w:rsidRPr="00143A06">
        <w:rPr>
          <w:rFonts w:ascii="Courier New" w:hAnsi="Courier New" w:cs="Courier New"/>
          <w:sz w:val="20"/>
          <w:szCs w:val="20"/>
        </w:rPr>
        <w:t>interface FastEthernet0/0</w:t>
      </w:r>
    </w:p>
    <w:p w14:paraId="2D7E76CB" w14:textId="77777777" w:rsidR="00143A06" w:rsidRPr="00143A06" w:rsidRDefault="00143A06" w:rsidP="00143A06">
      <w:pPr>
        <w:ind w:left="705"/>
        <w:rPr>
          <w:rFonts w:ascii="Courier New" w:hAnsi="Courier New" w:cs="Courier New"/>
          <w:sz w:val="20"/>
          <w:szCs w:val="20"/>
        </w:rPr>
      </w:pPr>
      <w:r w:rsidRPr="00143A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43A06">
        <w:rPr>
          <w:rFonts w:ascii="Courier New" w:hAnsi="Courier New" w:cs="Courier New"/>
          <w:sz w:val="20"/>
          <w:szCs w:val="20"/>
        </w:rPr>
        <w:t>ip</w:t>
      </w:r>
      <w:proofErr w:type="spellEnd"/>
      <w:r w:rsidRPr="00143A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43A06">
        <w:rPr>
          <w:rFonts w:ascii="Courier New" w:hAnsi="Courier New" w:cs="Courier New"/>
          <w:sz w:val="20"/>
          <w:szCs w:val="20"/>
        </w:rPr>
        <w:t>address</w:t>
      </w:r>
      <w:proofErr w:type="spellEnd"/>
      <w:r w:rsidRPr="00143A06">
        <w:rPr>
          <w:rFonts w:ascii="Courier New" w:hAnsi="Courier New" w:cs="Courier New"/>
          <w:sz w:val="20"/>
          <w:szCs w:val="20"/>
        </w:rPr>
        <w:t xml:space="preserve"> 192.168.0.13 255.255.255.248</w:t>
      </w:r>
    </w:p>
    <w:p w14:paraId="67A015DF" w14:textId="77777777" w:rsidR="00143A06" w:rsidRPr="00143A06" w:rsidRDefault="00143A06" w:rsidP="00143A06">
      <w:pPr>
        <w:ind w:left="705"/>
        <w:rPr>
          <w:rFonts w:ascii="Courier New" w:hAnsi="Courier New" w:cs="Courier New"/>
          <w:sz w:val="20"/>
          <w:szCs w:val="20"/>
        </w:rPr>
      </w:pPr>
      <w:r w:rsidRPr="00143A06">
        <w:rPr>
          <w:rFonts w:ascii="Courier New" w:hAnsi="Courier New" w:cs="Courier New"/>
          <w:sz w:val="20"/>
          <w:szCs w:val="20"/>
        </w:rPr>
        <w:t xml:space="preserve"> no </w:t>
      </w:r>
      <w:proofErr w:type="spellStart"/>
      <w:r w:rsidRPr="00143A06">
        <w:rPr>
          <w:rFonts w:ascii="Courier New" w:hAnsi="Courier New" w:cs="Courier New"/>
          <w:sz w:val="20"/>
          <w:szCs w:val="20"/>
        </w:rPr>
        <w:t>shutdown</w:t>
      </w:r>
      <w:proofErr w:type="spellEnd"/>
    </w:p>
    <w:p w14:paraId="707905A0" w14:textId="77777777" w:rsidR="00143A06" w:rsidRPr="00143A06" w:rsidRDefault="00143A06" w:rsidP="004D474E">
      <w:pPr>
        <w:rPr>
          <w:rFonts w:ascii="Courier New" w:hAnsi="Courier New" w:cs="Courier New"/>
          <w:sz w:val="20"/>
          <w:szCs w:val="20"/>
        </w:rPr>
      </w:pPr>
    </w:p>
    <w:p w14:paraId="6DD9C5EE" w14:textId="77777777" w:rsidR="00143A06" w:rsidRPr="00143A06" w:rsidRDefault="00143A06" w:rsidP="00143A06">
      <w:pPr>
        <w:ind w:left="705"/>
        <w:rPr>
          <w:rFonts w:ascii="Courier New" w:hAnsi="Courier New" w:cs="Courier New"/>
          <w:sz w:val="20"/>
          <w:szCs w:val="20"/>
        </w:rPr>
      </w:pPr>
      <w:proofErr w:type="spellStart"/>
      <w:r w:rsidRPr="00143A06">
        <w:rPr>
          <w:rFonts w:ascii="Courier New" w:hAnsi="Courier New" w:cs="Courier New"/>
          <w:sz w:val="20"/>
          <w:szCs w:val="20"/>
        </w:rPr>
        <w:t>ip</w:t>
      </w:r>
      <w:proofErr w:type="spellEnd"/>
      <w:r w:rsidRPr="00143A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43A06">
        <w:rPr>
          <w:rFonts w:ascii="Courier New" w:hAnsi="Courier New" w:cs="Courier New"/>
          <w:sz w:val="20"/>
          <w:szCs w:val="20"/>
        </w:rPr>
        <w:t>route</w:t>
      </w:r>
      <w:proofErr w:type="spellEnd"/>
      <w:r w:rsidRPr="00143A06">
        <w:rPr>
          <w:rFonts w:ascii="Courier New" w:hAnsi="Courier New" w:cs="Courier New"/>
          <w:sz w:val="20"/>
          <w:szCs w:val="20"/>
        </w:rPr>
        <w:t xml:space="preserve"> 0.0.0.0 0.0.0.0 192.168.0.2</w:t>
      </w:r>
    </w:p>
    <w:p w14:paraId="568B3093" w14:textId="77777777" w:rsidR="00143A06" w:rsidRPr="00143A06" w:rsidRDefault="00143A06" w:rsidP="00143A06">
      <w:pPr>
        <w:ind w:left="705"/>
        <w:rPr>
          <w:rFonts w:ascii="Courier New" w:hAnsi="Courier New" w:cs="Courier New"/>
          <w:sz w:val="20"/>
          <w:szCs w:val="20"/>
        </w:rPr>
      </w:pPr>
      <w:proofErr w:type="spellStart"/>
      <w:r w:rsidRPr="00143A06">
        <w:rPr>
          <w:rFonts w:ascii="Courier New" w:hAnsi="Courier New" w:cs="Courier New"/>
          <w:sz w:val="20"/>
          <w:szCs w:val="20"/>
        </w:rPr>
        <w:t>ip</w:t>
      </w:r>
      <w:proofErr w:type="spellEnd"/>
      <w:r w:rsidRPr="00143A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43A06">
        <w:rPr>
          <w:rFonts w:ascii="Courier New" w:hAnsi="Courier New" w:cs="Courier New"/>
          <w:sz w:val="20"/>
          <w:szCs w:val="20"/>
        </w:rPr>
        <w:t>route</w:t>
      </w:r>
      <w:proofErr w:type="spellEnd"/>
      <w:r w:rsidRPr="00143A06">
        <w:rPr>
          <w:rFonts w:ascii="Courier New" w:hAnsi="Courier New" w:cs="Courier New"/>
          <w:sz w:val="20"/>
          <w:szCs w:val="20"/>
        </w:rPr>
        <w:t xml:space="preserve"> 172.17.4.0 255.255.252.0 192.168.0.2</w:t>
      </w:r>
    </w:p>
    <w:p w14:paraId="34D34DA5" w14:textId="77777777" w:rsidR="00143A06" w:rsidRPr="00143A06" w:rsidRDefault="00143A06" w:rsidP="00143A06">
      <w:pPr>
        <w:ind w:left="705"/>
        <w:rPr>
          <w:rFonts w:ascii="Courier New" w:hAnsi="Courier New" w:cs="Courier New"/>
          <w:sz w:val="20"/>
          <w:szCs w:val="20"/>
        </w:rPr>
      </w:pPr>
      <w:proofErr w:type="spellStart"/>
      <w:r w:rsidRPr="00143A06">
        <w:rPr>
          <w:rFonts w:ascii="Courier New" w:hAnsi="Courier New" w:cs="Courier New"/>
          <w:sz w:val="20"/>
          <w:szCs w:val="20"/>
        </w:rPr>
        <w:t>ip</w:t>
      </w:r>
      <w:proofErr w:type="spellEnd"/>
      <w:r w:rsidRPr="00143A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43A06">
        <w:rPr>
          <w:rFonts w:ascii="Courier New" w:hAnsi="Courier New" w:cs="Courier New"/>
          <w:sz w:val="20"/>
          <w:szCs w:val="20"/>
        </w:rPr>
        <w:t>route</w:t>
      </w:r>
      <w:proofErr w:type="spellEnd"/>
      <w:r w:rsidRPr="00143A06">
        <w:rPr>
          <w:rFonts w:ascii="Courier New" w:hAnsi="Courier New" w:cs="Courier New"/>
          <w:sz w:val="20"/>
          <w:szCs w:val="20"/>
        </w:rPr>
        <w:t xml:space="preserve"> 10.1.0.0 255.255.254.0 192.168.0.2</w:t>
      </w:r>
    </w:p>
    <w:p w14:paraId="29568F68" w14:textId="77777777" w:rsidR="00143A06" w:rsidRPr="00143A06" w:rsidRDefault="00143A06" w:rsidP="00143A06">
      <w:pPr>
        <w:ind w:left="705"/>
        <w:rPr>
          <w:rFonts w:ascii="Courier New" w:hAnsi="Courier New" w:cs="Courier New"/>
          <w:sz w:val="20"/>
          <w:szCs w:val="20"/>
        </w:rPr>
      </w:pPr>
    </w:p>
    <w:p w14:paraId="78C841CC" w14:textId="77777777" w:rsidR="00143A06" w:rsidRPr="00143A06" w:rsidRDefault="00143A06" w:rsidP="00143A06">
      <w:pPr>
        <w:ind w:left="705"/>
        <w:rPr>
          <w:rFonts w:ascii="Courier New" w:hAnsi="Courier New" w:cs="Courier New"/>
          <w:sz w:val="20"/>
          <w:szCs w:val="20"/>
        </w:rPr>
      </w:pPr>
      <w:proofErr w:type="spellStart"/>
      <w:r w:rsidRPr="00143A06">
        <w:rPr>
          <w:rFonts w:ascii="Courier New" w:hAnsi="Courier New" w:cs="Courier New"/>
          <w:sz w:val="20"/>
          <w:szCs w:val="20"/>
        </w:rPr>
        <w:t>enable</w:t>
      </w:r>
      <w:proofErr w:type="spellEnd"/>
      <w:r w:rsidRPr="00143A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43A06">
        <w:rPr>
          <w:rFonts w:ascii="Courier New" w:hAnsi="Courier New" w:cs="Courier New"/>
          <w:sz w:val="20"/>
          <w:szCs w:val="20"/>
        </w:rPr>
        <w:t>secret</w:t>
      </w:r>
      <w:proofErr w:type="spellEnd"/>
      <w:r w:rsidRPr="00143A06">
        <w:rPr>
          <w:rFonts w:ascii="Courier New" w:hAnsi="Courier New" w:cs="Courier New"/>
          <w:sz w:val="20"/>
          <w:szCs w:val="20"/>
        </w:rPr>
        <w:t xml:space="preserve"> CISCO</w:t>
      </w:r>
    </w:p>
    <w:p w14:paraId="35913814" w14:textId="77777777" w:rsidR="00143A06" w:rsidRPr="00143A06" w:rsidRDefault="00143A06" w:rsidP="00143A06">
      <w:pPr>
        <w:ind w:left="705"/>
        <w:rPr>
          <w:rFonts w:ascii="Courier New" w:hAnsi="Courier New" w:cs="Courier New"/>
          <w:sz w:val="20"/>
          <w:szCs w:val="20"/>
        </w:rPr>
      </w:pPr>
    </w:p>
    <w:p w14:paraId="1F21329B" w14:textId="77777777" w:rsidR="00143A06" w:rsidRPr="00143A06" w:rsidRDefault="00143A06" w:rsidP="00143A06">
      <w:pPr>
        <w:ind w:left="705"/>
        <w:rPr>
          <w:rFonts w:ascii="Courier New" w:hAnsi="Courier New" w:cs="Courier New"/>
          <w:sz w:val="20"/>
          <w:szCs w:val="20"/>
        </w:rPr>
      </w:pPr>
      <w:r w:rsidRPr="00143A06">
        <w:rPr>
          <w:rFonts w:ascii="Courier New" w:hAnsi="Courier New" w:cs="Courier New"/>
          <w:sz w:val="20"/>
          <w:szCs w:val="20"/>
        </w:rPr>
        <w:t xml:space="preserve">line </w:t>
      </w:r>
      <w:proofErr w:type="spellStart"/>
      <w:r w:rsidRPr="00143A06">
        <w:rPr>
          <w:rFonts w:ascii="Courier New" w:hAnsi="Courier New" w:cs="Courier New"/>
          <w:sz w:val="20"/>
          <w:szCs w:val="20"/>
        </w:rPr>
        <w:t>console</w:t>
      </w:r>
      <w:proofErr w:type="spellEnd"/>
      <w:r w:rsidRPr="00143A06">
        <w:rPr>
          <w:rFonts w:ascii="Courier New" w:hAnsi="Courier New" w:cs="Courier New"/>
          <w:sz w:val="20"/>
          <w:szCs w:val="20"/>
        </w:rPr>
        <w:t xml:space="preserve"> 0</w:t>
      </w:r>
    </w:p>
    <w:p w14:paraId="579F27E5" w14:textId="77777777" w:rsidR="00143A06" w:rsidRPr="00143A06" w:rsidRDefault="00143A06" w:rsidP="00143A06">
      <w:pPr>
        <w:ind w:left="705"/>
        <w:rPr>
          <w:rFonts w:ascii="Courier New" w:hAnsi="Courier New" w:cs="Courier New"/>
          <w:sz w:val="20"/>
          <w:szCs w:val="20"/>
        </w:rPr>
      </w:pPr>
      <w:r w:rsidRPr="00143A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43A06">
        <w:rPr>
          <w:rFonts w:ascii="Courier New" w:hAnsi="Courier New" w:cs="Courier New"/>
          <w:sz w:val="20"/>
          <w:szCs w:val="20"/>
        </w:rPr>
        <w:t>password</w:t>
      </w:r>
      <w:proofErr w:type="spellEnd"/>
      <w:r w:rsidRPr="00143A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43A06">
        <w:rPr>
          <w:rFonts w:ascii="Courier New" w:hAnsi="Courier New" w:cs="Courier New"/>
          <w:sz w:val="20"/>
          <w:szCs w:val="20"/>
        </w:rPr>
        <w:t>cisco</w:t>
      </w:r>
      <w:proofErr w:type="spellEnd"/>
    </w:p>
    <w:p w14:paraId="0FCA4FE4" w14:textId="77777777" w:rsidR="00143A06" w:rsidRPr="00143A06" w:rsidRDefault="00143A06" w:rsidP="00143A06">
      <w:pPr>
        <w:ind w:left="705"/>
        <w:rPr>
          <w:rFonts w:ascii="Courier New" w:hAnsi="Courier New" w:cs="Courier New"/>
          <w:sz w:val="20"/>
          <w:szCs w:val="20"/>
        </w:rPr>
      </w:pPr>
      <w:r w:rsidRPr="00143A06">
        <w:rPr>
          <w:rFonts w:ascii="Courier New" w:hAnsi="Courier New" w:cs="Courier New"/>
          <w:sz w:val="20"/>
          <w:szCs w:val="20"/>
        </w:rPr>
        <w:t xml:space="preserve"> login</w:t>
      </w:r>
    </w:p>
    <w:p w14:paraId="5F678D2E" w14:textId="77777777" w:rsidR="00143A06" w:rsidRPr="00143A06" w:rsidRDefault="00143A06" w:rsidP="00143A06">
      <w:pPr>
        <w:ind w:left="705"/>
        <w:rPr>
          <w:rFonts w:ascii="Courier New" w:hAnsi="Courier New" w:cs="Courier New"/>
          <w:sz w:val="20"/>
          <w:szCs w:val="20"/>
        </w:rPr>
      </w:pPr>
      <w:r w:rsidRPr="00143A06">
        <w:rPr>
          <w:rFonts w:ascii="Courier New" w:hAnsi="Courier New" w:cs="Courier New"/>
          <w:sz w:val="20"/>
          <w:szCs w:val="20"/>
        </w:rPr>
        <w:t>exit</w:t>
      </w:r>
    </w:p>
    <w:p w14:paraId="22A0161F" w14:textId="77777777" w:rsidR="00143A06" w:rsidRPr="00143A06" w:rsidRDefault="00143A06" w:rsidP="00143A06">
      <w:pPr>
        <w:ind w:left="705"/>
        <w:rPr>
          <w:rFonts w:ascii="Courier New" w:hAnsi="Courier New" w:cs="Courier New"/>
          <w:sz w:val="20"/>
          <w:szCs w:val="20"/>
        </w:rPr>
      </w:pPr>
    </w:p>
    <w:p w14:paraId="2DEC1665" w14:textId="1F3B1E32" w:rsidR="0045147E" w:rsidRPr="0045147E" w:rsidRDefault="0045147E" w:rsidP="0045147E">
      <w:pPr>
        <w:ind w:left="705"/>
      </w:pPr>
      <w:r w:rsidRPr="0045147E">
        <w:t>P</w:t>
      </w:r>
      <w:r w:rsidRPr="0045147E">
        <w:t xml:space="preserve">ro ověření funkčnosti sítě použijeme příkaz ping v počítači B1, kterým otestujeme spojení </w:t>
      </w:r>
      <w:r w:rsidRPr="0045147E">
        <w:br/>
      </w:r>
      <w:r w:rsidRPr="0045147E">
        <w:t>s počítačem C4. Do příkazu ping je nutné zadat IP adresu počítače C4</w:t>
      </w:r>
      <w:r w:rsidR="00633229">
        <w:t>.</w:t>
      </w:r>
    </w:p>
    <w:p w14:paraId="5B7800CF" w14:textId="77777777" w:rsidR="0045147E" w:rsidRDefault="0045147E" w:rsidP="00B9580A"/>
    <w:p w14:paraId="2E2E6CF6" w14:textId="77777777" w:rsidR="0045147E" w:rsidRPr="0045147E" w:rsidRDefault="0045147E" w:rsidP="0045147E">
      <w:pPr>
        <w:ind w:left="709"/>
        <w:rPr>
          <w:rFonts w:ascii="Courier New" w:hAnsi="Courier New" w:cs="Courier New"/>
          <w:sz w:val="20"/>
          <w:szCs w:val="20"/>
        </w:rPr>
      </w:pPr>
      <w:r w:rsidRPr="0045147E">
        <w:rPr>
          <w:rFonts w:ascii="Courier New" w:hAnsi="Courier New" w:cs="Courier New"/>
          <w:sz w:val="20"/>
          <w:szCs w:val="20"/>
        </w:rPr>
        <w:t xml:space="preserve">Cisco Packet </w:t>
      </w:r>
      <w:proofErr w:type="spellStart"/>
      <w:r w:rsidRPr="0045147E">
        <w:rPr>
          <w:rFonts w:ascii="Courier New" w:hAnsi="Courier New" w:cs="Courier New"/>
          <w:sz w:val="20"/>
          <w:szCs w:val="20"/>
        </w:rPr>
        <w:t>Tracer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 xml:space="preserve"> PC </w:t>
      </w:r>
      <w:proofErr w:type="spellStart"/>
      <w:r w:rsidRPr="0045147E">
        <w:rPr>
          <w:rFonts w:ascii="Courier New" w:hAnsi="Courier New" w:cs="Courier New"/>
          <w:sz w:val="20"/>
          <w:szCs w:val="20"/>
        </w:rPr>
        <w:t>Command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 xml:space="preserve"> Line 1.0</w:t>
      </w:r>
    </w:p>
    <w:p w14:paraId="4616D35D" w14:textId="77777777" w:rsidR="0045147E" w:rsidRPr="0045147E" w:rsidRDefault="0045147E" w:rsidP="0045147E">
      <w:pPr>
        <w:ind w:left="709"/>
        <w:rPr>
          <w:rFonts w:ascii="Courier New" w:hAnsi="Courier New" w:cs="Courier New"/>
          <w:sz w:val="20"/>
          <w:szCs w:val="20"/>
        </w:rPr>
      </w:pPr>
      <w:r w:rsidRPr="0045147E">
        <w:rPr>
          <w:rFonts w:ascii="Courier New" w:hAnsi="Courier New" w:cs="Courier New"/>
          <w:sz w:val="20"/>
          <w:szCs w:val="20"/>
        </w:rPr>
        <w:t>C:\&gt;ping 10.1.0.193</w:t>
      </w:r>
    </w:p>
    <w:p w14:paraId="74B760E3" w14:textId="77777777" w:rsidR="0045147E" w:rsidRPr="0045147E" w:rsidRDefault="0045147E" w:rsidP="0045147E">
      <w:pPr>
        <w:ind w:left="709"/>
        <w:rPr>
          <w:rFonts w:ascii="Courier New" w:hAnsi="Courier New" w:cs="Courier New"/>
          <w:sz w:val="20"/>
          <w:szCs w:val="20"/>
        </w:rPr>
      </w:pPr>
    </w:p>
    <w:p w14:paraId="3A0CD6F5" w14:textId="77777777" w:rsidR="0045147E" w:rsidRPr="0045147E" w:rsidRDefault="0045147E" w:rsidP="0045147E">
      <w:pPr>
        <w:ind w:left="709"/>
        <w:rPr>
          <w:rFonts w:ascii="Courier New" w:hAnsi="Courier New" w:cs="Courier New"/>
          <w:sz w:val="20"/>
          <w:szCs w:val="20"/>
        </w:rPr>
      </w:pPr>
      <w:proofErr w:type="spellStart"/>
      <w:r w:rsidRPr="0045147E">
        <w:rPr>
          <w:rFonts w:ascii="Courier New" w:hAnsi="Courier New" w:cs="Courier New"/>
          <w:sz w:val="20"/>
          <w:szCs w:val="20"/>
        </w:rPr>
        <w:t>Pinging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 xml:space="preserve"> 10.1.0.193 </w:t>
      </w:r>
      <w:proofErr w:type="spellStart"/>
      <w:r w:rsidRPr="0045147E">
        <w:rPr>
          <w:rFonts w:ascii="Courier New" w:hAnsi="Courier New" w:cs="Courier New"/>
          <w:sz w:val="20"/>
          <w:szCs w:val="20"/>
        </w:rPr>
        <w:t>with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 xml:space="preserve"> 32 </w:t>
      </w:r>
      <w:proofErr w:type="spellStart"/>
      <w:r w:rsidRPr="0045147E">
        <w:rPr>
          <w:rFonts w:ascii="Courier New" w:hAnsi="Courier New" w:cs="Courier New"/>
          <w:sz w:val="20"/>
          <w:szCs w:val="20"/>
        </w:rPr>
        <w:t>bytes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5147E">
        <w:rPr>
          <w:rFonts w:ascii="Courier New" w:hAnsi="Courier New" w:cs="Courier New"/>
          <w:sz w:val="20"/>
          <w:szCs w:val="20"/>
        </w:rPr>
        <w:t>of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 xml:space="preserve"> data:</w:t>
      </w:r>
    </w:p>
    <w:p w14:paraId="199F3D76" w14:textId="77777777" w:rsidR="0045147E" w:rsidRPr="0045147E" w:rsidRDefault="0045147E" w:rsidP="0045147E">
      <w:pPr>
        <w:ind w:left="709"/>
        <w:rPr>
          <w:rFonts w:ascii="Courier New" w:hAnsi="Courier New" w:cs="Courier New"/>
          <w:sz w:val="20"/>
          <w:szCs w:val="20"/>
        </w:rPr>
      </w:pPr>
    </w:p>
    <w:p w14:paraId="0D05A426" w14:textId="77777777" w:rsidR="0045147E" w:rsidRPr="0045147E" w:rsidRDefault="0045147E" w:rsidP="0045147E">
      <w:pPr>
        <w:ind w:left="709"/>
        <w:rPr>
          <w:rFonts w:ascii="Courier New" w:hAnsi="Courier New" w:cs="Courier New"/>
          <w:sz w:val="20"/>
          <w:szCs w:val="20"/>
        </w:rPr>
      </w:pPr>
      <w:proofErr w:type="spellStart"/>
      <w:r w:rsidRPr="0045147E">
        <w:rPr>
          <w:rFonts w:ascii="Courier New" w:hAnsi="Courier New" w:cs="Courier New"/>
          <w:sz w:val="20"/>
          <w:szCs w:val="20"/>
        </w:rPr>
        <w:t>Reply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5147E">
        <w:rPr>
          <w:rFonts w:ascii="Courier New" w:hAnsi="Courier New" w:cs="Courier New"/>
          <w:sz w:val="20"/>
          <w:szCs w:val="20"/>
        </w:rPr>
        <w:t>from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 xml:space="preserve"> 10.1.0.193: </w:t>
      </w:r>
      <w:proofErr w:type="spellStart"/>
      <w:r w:rsidRPr="0045147E">
        <w:rPr>
          <w:rFonts w:ascii="Courier New" w:hAnsi="Courier New" w:cs="Courier New"/>
          <w:sz w:val="20"/>
          <w:szCs w:val="20"/>
        </w:rPr>
        <w:t>bytes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 xml:space="preserve">=32 </w:t>
      </w:r>
      <w:proofErr w:type="spellStart"/>
      <w:proofErr w:type="gramStart"/>
      <w:r w:rsidRPr="0045147E">
        <w:rPr>
          <w:rFonts w:ascii="Courier New" w:hAnsi="Courier New" w:cs="Courier New"/>
          <w:sz w:val="20"/>
          <w:szCs w:val="20"/>
        </w:rPr>
        <w:t>time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>&lt;</w:t>
      </w:r>
      <w:proofErr w:type="gramEnd"/>
      <w:r w:rsidRPr="0045147E">
        <w:rPr>
          <w:rFonts w:ascii="Courier New" w:hAnsi="Courier New" w:cs="Courier New"/>
          <w:sz w:val="20"/>
          <w:szCs w:val="20"/>
        </w:rPr>
        <w:t>1ms TTL=251</w:t>
      </w:r>
    </w:p>
    <w:p w14:paraId="2C76F5D6" w14:textId="77777777" w:rsidR="0045147E" w:rsidRPr="0045147E" w:rsidRDefault="0045147E" w:rsidP="0045147E">
      <w:pPr>
        <w:ind w:left="709"/>
        <w:rPr>
          <w:rFonts w:ascii="Courier New" w:hAnsi="Courier New" w:cs="Courier New"/>
          <w:sz w:val="20"/>
          <w:szCs w:val="20"/>
        </w:rPr>
      </w:pPr>
      <w:proofErr w:type="spellStart"/>
      <w:r w:rsidRPr="0045147E">
        <w:rPr>
          <w:rFonts w:ascii="Courier New" w:hAnsi="Courier New" w:cs="Courier New"/>
          <w:sz w:val="20"/>
          <w:szCs w:val="20"/>
        </w:rPr>
        <w:t>Reply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5147E">
        <w:rPr>
          <w:rFonts w:ascii="Courier New" w:hAnsi="Courier New" w:cs="Courier New"/>
          <w:sz w:val="20"/>
          <w:szCs w:val="20"/>
        </w:rPr>
        <w:t>from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 xml:space="preserve"> 10.1.0.193: </w:t>
      </w:r>
      <w:proofErr w:type="spellStart"/>
      <w:r w:rsidRPr="0045147E">
        <w:rPr>
          <w:rFonts w:ascii="Courier New" w:hAnsi="Courier New" w:cs="Courier New"/>
          <w:sz w:val="20"/>
          <w:szCs w:val="20"/>
        </w:rPr>
        <w:t>bytes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 xml:space="preserve">=32 </w:t>
      </w:r>
      <w:proofErr w:type="spellStart"/>
      <w:r w:rsidRPr="0045147E">
        <w:rPr>
          <w:rFonts w:ascii="Courier New" w:hAnsi="Courier New" w:cs="Courier New"/>
          <w:sz w:val="20"/>
          <w:szCs w:val="20"/>
        </w:rPr>
        <w:t>time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>=1ms TTL=251</w:t>
      </w:r>
    </w:p>
    <w:p w14:paraId="6AC1D6C6" w14:textId="77777777" w:rsidR="0045147E" w:rsidRPr="0045147E" w:rsidRDefault="0045147E" w:rsidP="0045147E">
      <w:pPr>
        <w:ind w:left="709"/>
        <w:rPr>
          <w:rFonts w:ascii="Courier New" w:hAnsi="Courier New" w:cs="Courier New"/>
          <w:sz w:val="20"/>
          <w:szCs w:val="20"/>
        </w:rPr>
      </w:pPr>
      <w:proofErr w:type="spellStart"/>
      <w:r w:rsidRPr="0045147E">
        <w:rPr>
          <w:rFonts w:ascii="Courier New" w:hAnsi="Courier New" w:cs="Courier New"/>
          <w:sz w:val="20"/>
          <w:szCs w:val="20"/>
        </w:rPr>
        <w:t>Reply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5147E">
        <w:rPr>
          <w:rFonts w:ascii="Courier New" w:hAnsi="Courier New" w:cs="Courier New"/>
          <w:sz w:val="20"/>
          <w:szCs w:val="20"/>
        </w:rPr>
        <w:t>from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 xml:space="preserve"> 10.1.0.193: </w:t>
      </w:r>
      <w:proofErr w:type="spellStart"/>
      <w:r w:rsidRPr="0045147E">
        <w:rPr>
          <w:rFonts w:ascii="Courier New" w:hAnsi="Courier New" w:cs="Courier New"/>
          <w:sz w:val="20"/>
          <w:szCs w:val="20"/>
        </w:rPr>
        <w:t>bytes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 xml:space="preserve">=32 </w:t>
      </w:r>
      <w:proofErr w:type="spellStart"/>
      <w:r w:rsidRPr="0045147E">
        <w:rPr>
          <w:rFonts w:ascii="Courier New" w:hAnsi="Courier New" w:cs="Courier New"/>
          <w:sz w:val="20"/>
          <w:szCs w:val="20"/>
        </w:rPr>
        <w:t>time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>=1ms TTL=251</w:t>
      </w:r>
    </w:p>
    <w:p w14:paraId="29596770" w14:textId="77777777" w:rsidR="0045147E" w:rsidRPr="0045147E" w:rsidRDefault="0045147E" w:rsidP="0045147E">
      <w:pPr>
        <w:ind w:left="709"/>
        <w:rPr>
          <w:rFonts w:ascii="Courier New" w:hAnsi="Courier New" w:cs="Courier New"/>
          <w:sz w:val="20"/>
          <w:szCs w:val="20"/>
        </w:rPr>
      </w:pPr>
      <w:proofErr w:type="spellStart"/>
      <w:r w:rsidRPr="0045147E">
        <w:rPr>
          <w:rFonts w:ascii="Courier New" w:hAnsi="Courier New" w:cs="Courier New"/>
          <w:sz w:val="20"/>
          <w:szCs w:val="20"/>
        </w:rPr>
        <w:t>Reply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5147E">
        <w:rPr>
          <w:rFonts w:ascii="Courier New" w:hAnsi="Courier New" w:cs="Courier New"/>
          <w:sz w:val="20"/>
          <w:szCs w:val="20"/>
        </w:rPr>
        <w:t>from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 xml:space="preserve"> 10.1.0.193: </w:t>
      </w:r>
      <w:proofErr w:type="spellStart"/>
      <w:r w:rsidRPr="0045147E">
        <w:rPr>
          <w:rFonts w:ascii="Courier New" w:hAnsi="Courier New" w:cs="Courier New"/>
          <w:sz w:val="20"/>
          <w:szCs w:val="20"/>
        </w:rPr>
        <w:t>bytes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 xml:space="preserve">=32 </w:t>
      </w:r>
      <w:proofErr w:type="spellStart"/>
      <w:r w:rsidRPr="0045147E">
        <w:rPr>
          <w:rFonts w:ascii="Courier New" w:hAnsi="Courier New" w:cs="Courier New"/>
          <w:sz w:val="20"/>
          <w:szCs w:val="20"/>
        </w:rPr>
        <w:t>time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>=1ms TTL=251</w:t>
      </w:r>
    </w:p>
    <w:p w14:paraId="65E1F0AD" w14:textId="77777777" w:rsidR="0045147E" w:rsidRPr="0045147E" w:rsidRDefault="0045147E" w:rsidP="0045147E">
      <w:pPr>
        <w:ind w:left="709"/>
        <w:rPr>
          <w:rFonts w:ascii="Courier New" w:hAnsi="Courier New" w:cs="Courier New"/>
          <w:sz w:val="20"/>
          <w:szCs w:val="20"/>
        </w:rPr>
      </w:pPr>
    </w:p>
    <w:p w14:paraId="27DB1782" w14:textId="77777777" w:rsidR="0045147E" w:rsidRPr="0045147E" w:rsidRDefault="0045147E" w:rsidP="0045147E">
      <w:pPr>
        <w:ind w:left="709"/>
        <w:rPr>
          <w:rFonts w:ascii="Courier New" w:hAnsi="Courier New" w:cs="Courier New"/>
          <w:sz w:val="20"/>
          <w:szCs w:val="20"/>
        </w:rPr>
      </w:pPr>
      <w:r w:rsidRPr="0045147E">
        <w:rPr>
          <w:rFonts w:ascii="Courier New" w:hAnsi="Courier New" w:cs="Courier New"/>
          <w:sz w:val="20"/>
          <w:szCs w:val="20"/>
        </w:rPr>
        <w:t xml:space="preserve">Ping </w:t>
      </w:r>
      <w:proofErr w:type="spellStart"/>
      <w:r w:rsidRPr="0045147E">
        <w:rPr>
          <w:rFonts w:ascii="Courier New" w:hAnsi="Courier New" w:cs="Courier New"/>
          <w:sz w:val="20"/>
          <w:szCs w:val="20"/>
        </w:rPr>
        <w:t>statistics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5147E">
        <w:rPr>
          <w:rFonts w:ascii="Courier New" w:hAnsi="Courier New" w:cs="Courier New"/>
          <w:sz w:val="20"/>
          <w:szCs w:val="20"/>
        </w:rPr>
        <w:t>for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 xml:space="preserve"> 10.1.0.193:</w:t>
      </w:r>
    </w:p>
    <w:p w14:paraId="1B2196F8" w14:textId="77777777" w:rsidR="0045147E" w:rsidRPr="0045147E" w:rsidRDefault="0045147E" w:rsidP="0045147E">
      <w:pPr>
        <w:ind w:left="709"/>
        <w:rPr>
          <w:rFonts w:ascii="Courier New" w:hAnsi="Courier New" w:cs="Courier New"/>
          <w:sz w:val="20"/>
          <w:szCs w:val="20"/>
        </w:rPr>
      </w:pPr>
      <w:proofErr w:type="spellStart"/>
      <w:r w:rsidRPr="0045147E">
        <w:rPr>
          <w:rFonts w:ascii="Courier New" w:hAnsi="Courier New" w:cs="Courier New"/>
          <w:sz w:val="20"/>
          <w:szCs w:val="20"/>
        </w:rPr>
        <w:t>Packets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 xml:space="preserve">: Sent = 4, </w:t>
      </w:r>
      <w:proofErr w:type="spellStart"/>
      <w:r w:rsidRPr="0045147E">
        <w:rPr>
          <w:rFonts w:ascii="Courier New" w:hAnsi="Courier New" w:cs="Courier New"/>
          <w:sz w:val="20"/>
          <w:szCs w:val="20"/>
        </w:rPr>
        <w:t>Received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 xml:space="preserve"> = 4, </w:t>
      </w:r>
      <w:proofErr w:type="spellStart"/>
      <w:r w:rsidRPr="0045147E">
        <w:rPr>
          <w:rFonts w:ascii="Courier New" w:hAnsi="Courier New" w:cs="Courier New"/>
          <w:sz w:val="20"/>
          <w:szCs w:val="20"/>
        </w:rPr>
        <w:t>Lost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 xml:space="preserve"> = 0 (</w:t>
      </w:r>
      <w:proofErr w:type="gramStart"/>
      <w:r w:rsidRPr="0045147E">
        <w:rPr>
          <w:rFonts w:ascii="Courier New" w:hAnsi="Courier New" w:cs="Courier New"/>
          <w:sz w:val="20"/>
          <w:szCs w:val="20"/>
        </w:rPr>
        <w:t>0%</w:t>
      </w:r>
      <w:proofErr w:type="gramEnd"/>
      <w:r w:rsidRPr="0045147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5147E">
        <w:rPr>
          <w:rFonts w:ascii="Courier New" w:hAnsi="Courier New" w:cs="Courier New"/>
          <w:sz w:val="20"/>
          <w:szCs w:val="20"/>
        </w:rPr>
        <w:t>loss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>),</w:t>
      </w:r>
    </w:p>
    <w:p w14:paraId="72A9592B" w14:textId="77777777" w:rsidR="0045147E" w:rsidRPr="0045147E" w:rsidRDefault="0045147E" w:rsidP="0045147E">
      <w:pPr>
        <w:ind w:left="709"/>
        <w:rPr>
          <w:rFonts w:ascii="Courier New" w:hAnsi="Courier New" w:cs="Courier New"/>
          <w:sz w:val="20"/>
          <w:szCs w:val="20"/>
        </w:rPr>
      </w:pPr>
      <w:proofErr w:type="spellStart"/>
      <w:r w:rsidRPr="0045147E">
        <w:rPr>
          <w:rFonts w:ascii="Courier New" w:hAnsi="Courier New" w:cs="Courier New"/>
          <w:sz w:val="20"/>
          <w:szCs w:val="20"/>
        </w:rPr>
        <w:t>Approximate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5147E">
        <w:rPr>
          <w:rFonts w:ascii="Courier New" w:hAnsi="Courier New" w:cs="Courier New"/>
          <w:sz w:val="20"/>
          <w:szCs w:val="20"/>
        </w:rPr>
        <w:t>round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5147E">
        <w:rPr>
          <w:rFonts w:ascii="Courier New" w:hAnsi="Courier New" w:cs="Courier New"/>
          <w:sz w:val="20"/>
          <w:szCs w:val="20"/>
        </w:rPr>
        <w:t>trip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5147E">
        <w:rPr>
          <w:rFonts w:ascii="Courier New" w:hAnsi="Courier New" w:cs="Courier New"/>
          <w:sz w:val="20"/>
          <w:szCs w:val="20"/>
        </w:rPr>
        <w:t>times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45147E">
        <w:rPr>
          <w:rFonts w:ascii="Courier New" w:hAnsi="Courier New" w:cs="Courier New"/>
          <w:sz w:val="20"/>
          <w:szCs w:val="20"/>
        </w:rPr>
        <w:t>milli-seconds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>:</w:t>
      </w:r>
    </w:p>
    <w:p w14:paraId="65CEC5D9" w14:textId="77777777" w:rsidR="0045147E" w:rsidRPr="0045147E" w:rsidRDefault="0045147E" w:rsidP="0045147E">
      <w:pPr>
        <w:ind w:left="709"/>
        <w:rPr>
          <w:rFonts w:ascii="Courier New" w:hAnsi="Courier New" w:cs="Courier New"/>
          <w:sz w:val="20"/>
          <w:szCs w:val="20"/>
        </w:rPr>
      </w:pPr>
      <w:r w:rsidRPr="0045147E">
        <w:rPr>
          <w:rFonts w:ascii="Courier New" w:hAnsi="Courier New" w:cs="Courier New"/>
          <w:sz w:val="20"/>
          <w:szCs w:val="20"/>
        </w:rPr>
        <w:t xml:space="preserve">Minimum = 0ms, Maximum = 1ms, </w:t>
      </w:r>
      <w:proofErr w:type="spellStart"/>
      <w:r w:rsidRPr="0045147E">
        <w:rPr>
          <w:rFonts w:ascii="Courier New" w:hAnsi="Courier New" w:cs="Courier New"/>
          <w:sz w:val="20"/>
          <w:szCs w:val="20"/>
        </w:rPr>
        <w:t>Average</w:t>
      </w:r>
      <w:proofErr w:type="spellEnd"/>
      <w:r w:rsidRPr="0045147E">
        <w:rPr>
          <w:rFonts w:ascii="Courier New" w:hAnsi="Courier New" w:cs="Courier New"/>
          <w:sz w:val="20"/>
          <w:szCs w:val="20"/>
        </w:rPr>
        <w:t xml:space="preserve"> = 0ms</w:t>
      </w:r>
    </w:p>
    <w:p w14:paraId="48890028" w14:textId="77777777" w:rsidR="0045147E" w:rsidRPr="0045147E" w:rsidRDefault="0045147E" w:rsidP="0045147E">
      <w:pPr>
        <w:ind w:left="709"/>
        <w:rPr>
          <w:rFonts w:ascii="Courier New" w:hAnsi="Courier New" w:cs="Courier New"/>
          <w:sz w:val="20"/>
          <w:szCs w:val="20"/>
        </w:rPr>
      </w:pPr>
    </w:p>
    <w:p w14:paraId="5FE2E912" w14:textId="4AD7CEB4" w:rsidR="0045147E" w:rsidRDefault="0045147E" w:rsidP="0045147E">
      <w:pPr>
        <w:ind w:left="709"/>
        <w:rPr>
          <w:rFonts w:ascii="Courier New" w:hAnsi="Courier New" w:cs="Courier New"/>
          <w:sz w:val="20"/>
          <w:szCs w:val="20"/>
        </w:rPr>
      </w:pPr>
      <w:r w:rsidRPr="0045147E">
        <w:rPr>
          <w:rFonts w:ascii="Courier New" w:hAnsi="Courier New" w:cs="Courier New"/>
          <w:sz w:val="20"/>
          <w:szCs w:val="20"/>
        </w:rPr>
        <w:t>C:\&gt;</w:t>
      </w:r>
    </w:p>
    <w:p w14:paraId="7A913A13" w14:textId="77777777" w:rsidR="009476A1" w:rsidRDefault="009476A1" w:rsidP="0045147E">
      <w:pPr>
        <w:ind w:left="709"/>
        <w:rPr>
          <w:rFonts w:ascii="Courier New" w:hAnsi="Courier New" w:cs="Courier New"/>
          <w:sz w:val="20"/>
          <w:szCs w:val="20"/>
        </w:rPr>
      </w:pPr>
    </w:p>
    <w:p w14:paraId="02E16825" w14:textId="77777777" w:rsidR="009476A1" w:rsidRDefault="009476A1" w:rsidP="0045147E">
      <w:pPr>
        <w:ind w:left="709"/>
        <w:rPr>
          <w:rFonts w:ascii="Courier New" w:hAnsi="Courier New" w:cs="Courier New"/>
          <w:sz w:val="20"/>
          <w:szCs w:val="20"/>
        </w:rPr>
      </w:pPr>
    </w:p>
    <w:p w14:paraId="6A45DCDD" w14:textId="77777777" w:rsidR="009476A1" w:rsidRDefault="009476A1" w:rsidP="0045147E">
      <w:pPr>
        <w:ind w:left="709"/>
      </w:pPr>
    </w:p>
    <w:p w14:paraId="713C5C18" w14:textId="77777777" w:rsidR="009476A1" w:rsidRDefault="009476A1" w:rsidP="0045147E">
      <w:pPr>
        <w:ind w:left="709"/>
      </w:pPr>
    </w:p>
    <w:p w14:paraId="03038451" w14:textId="77777777" w:rsidR="009476A1" w:rsidRDefault="009476A1" w:rsidP="0045147E">
      <w:pPr>
        <w:ind w:left="709"/>
      </w:pPr>
    </w:p>
    <w:p w14:paraId="13B182CC" w14:textId="77777777" w:rsidR="009476A1" w:rsidRDefault="009476A1" w:rsidP="0045147E">
      <w:pPr>
        <w:ind w:left="709"/>
      </w:pPr>
    </w:p>
    <w:p w14:paraId="66BA7770" w14:textId="77777777" w:rsidR="009476A1" w:rsidRDefault="009476A1" w:rsidP="0045147E">
      <w:pPr>
        <w:ind w:left="709"/>
      </w:pPr>
    </w:p>
    <w:p w14:paraId="7B29DC8D" w14:textId="77777777" w:rsidR="009476A1" w:rsidRDefault="009476A1" w:rsidP="0045147E">
      <w:pPr>
        <w:ind w:left="709"/>
      </w:pPr>
    </w:p>
    <w:p w14:paraId="43DE80EF" w14:textId="77777777" w:rsidR="009476A1" w:rsidRDefault="009476A1" w:rsidP="0045147E">
      <w:pPr>
        <w:ind w:left="709"/>
      </w:pPr>
    </w:p>
    <w:p w14:paraId="44A41D86" w14:textId="77777777" w:rsidR="009476A1" w:rsidRDefault="009476A1" w:rsidP="0045147E">
      <w:pPr>
        <w:ind w:left="709"/>
      </w:pPr>
    </w:p>
    <w:p w14:paraId="096469DD" w14:textId="77777777" w:rsidR="009476A1" w:rsidRDefault="009476A1" w:rsidP="0045147E">
      <w:pPr>
        <w:ind w:left="709"/>
      </w:pPr>
    </w:p>
    <w:p w14:paraId="222771E2" w14:textId="77777777" w:rsidR="009476A1" w:rsidRDefault="009476A1" w:rsidP="0045147E">
      <w:pPr>
        <w:ind w:left="709"/>
      </w:pPr>
    </w:p>
    <w:p w14:paraId="1933FDAA" w14:textId="77777777" w:rsidR="00997BAF" w:rsidRDefault="00997BAF" w:rsidP="0092013E">
      <w:pPr>
        <w:pStyle w:val="Nadpis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839CBD8" w14:textId="209F4558" w:rsidR="00B326EA" w:rsidRPr="0092013E" w:rsidRDefault="009476A1" w:rsidP="0092013E">
      <w:pPr>
        <w:pStyle w:val="Nadpis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Stručný popis funkce dílčích částí sítě</w:t>
      </w:r>
    </w:p>
    <w:p w14:paraId="2A2BB44C" w14:textId="3A8795B4" w:rsidR="00B326EA" w:rsidRDefault="00B326EA" w:rsidP="00347397">
      <w:pPr>
        <w:ind w:left="709"/>
      </w:pPr>
      <w:r>
        <w:t>Každá pobočka představuje samostatný segment sítě s vlastní lokální adresací. Uživatelé jsou připojeni k routeru. Tento router slouží jako výchozí brána pro danou pobočku a směruje provoz ven ze sítě.</w:t>
      </w:r>
    </w:p>
    <w:p w14:paraId="7EE2B213" w14:textId="77777777" w:rsidR="0092013E" w:rsidRDefault="0092013E" w:rsidP="00347397">
      <w:pPr>
        <w:ind w:left="709"/>
      </w:pPr>
    </w:p>
    <w:p w14:paraId="140644DA" w14:textId="77777777" w:rsidR="0092013E" w:rsidRDefault="00B326EA" w:rsidP="00347397">
      <w:pPr>
        <w:ind w:left="709"/>
      </w:pPr>
      <w:r>
        <w:t xml:space="preserve">Komunikace mezi jednotlivými pobočkami, konkrétně směrovače R1 a R2 je umožněna pomocí sériového spoje typu T1. Routery R3 jsou připojeny do centrálního přepínače. V každé pobočce je tedy přenos dat realizován postupně přes R1, R2 a R3. Všechny packety odeslané z routerů se odesílají na router R3 a následně do centrálního přepínače. </w:t>
      </w:r>
    </w:p>
    <w:p w14:paraId="4FC2D378" w14:textId="77777777" w:rsidR="0092013E" w:rsidRDefault="0092013E" w:rsidP="00347397">
      <w:pPr>
        <w:ind w:left="709"/>
      </w:pPr>
    </w:p>
    <w:p w14:paraId="4EC5B85A" w14:textId="1070F1FD" w:rsidR="00B326EA" w:rsidRDefault="00B326EA" w:rsidP="0092013E">
      <w:pPr>
        <w:ind w:left="709"/>
      </w:pPr>
      <w:r>
        <w:t>Centrální přepínač R-ISP reprezentuje poskytovatele internetu.</w:t>
      </w:r>
      <w:r w:rsidR="0092013E">
        <w:t xml:space="preserve"> </w:t>
      </w:r>
      <w:r>
        <w:t xml:space="preserve">R-ISP zajišťuje směrování do vnější sítě – internetu. Každý </w:t>
      </w:r>
      <w:r w:rsidR="007D77DB">
        <w:t>směrovač v</w:t>
      </w:r>
      <w:r>
        <w:t xml:space="preserve"> pobočce má směrovací tabulku nastavenou tak, aby všechen neznámý provoz směroval na R-ISP jako výchozí bránu. R-ISP</w:t>
      </w:r>
      <w:r w:rsidR="0092013E">
        <w:t xml:space="preserve"> obsahuje statické trasy zpět do jednotlivých vnitřních sítí, aby odpovědi mohly dorazit zpět.</w:t>
      </w:r>
    </w:p>
    <w:p w14:paraId="0772FC99" w14:textId="77777777" w:rsidR="00D86FC8" w:rsidRDefault="00D86FC8" w:rsidP="00D86FC8"/>
    <w:p w14:paraId="7B5C4716" w14:textId="77777777" w:rsidR="00997BAF" w:rsidRDefault="00997BAF" w:rsidP="00D86FC8"/>
    <w:p w14:paraId="62BA3A38" w14:textId="2ABF3AA1" w:rsidR="00D86FC8" w:rsidRPr="0092013E" w:rsidRDefault="00D86FC8" w:rsidP="00D86FC8">
      <w:pPr>
        <w:pStyle w:val="Nadpis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Závěrečné zhodnocení</w:t>
      </w:r>
    </w:p>
    <w:p w14:paraId="621CDFE2" w14:textId="0C1793E8" w:rsidR="00997BAF" w:rsidRPr="00997BAF" w:rsidRDefault="00997BAF" w:rsidP="00997BAF">
      <w:pPr>
        <w:ind w:left="709"/>
      </w:pPr>
      <w:r w:rsidRPr="00997BAF">
        <w:t>Síť byla úspěšně navržena a téměř kompletně nakonfigurována. Většina zařízení spolu správně komunikuje a topologie odpovídá požadovanému návrhu propojení.</w:t>
      </w:r>
    </w:p>
    <w:p w14:paraId="08C5D9AB" w14:textId="24F479E0" w:rsidR="00997BAF" w:rsidRPr="00997BAF" w:rsidRDefault="00997BAF" w:rsidP="00997BAF">
      <w:pPr>
        <w:ind w:left="709"/>
      </w:pPr>
      <w:r w:rsidRPr="00997BAF">
        <w:t>Funkčnost celé sítě však zatím není plně zajištěna z důvodu několika chyb. V pobočce A je nesprávně nastavena maska podsítě</w:t>
      </w:r>
      <w:r w:rsidRPr="00997BAF">
        <w:t xml:space="preserve"> pro R1-A fa2/0 a R2-A fa2/0</w:t>
      </w:r>
      <w:r w:rsidRPr="00997BAF">
        <w:t>, což způsobuje problémy při směrování. Dále nebyly na žádném z routerů R1 a R2 přiřazeny IP adresy na sériová rozhraní určená pro T1 spoje, což znemožňuje vzájemnou komunikaci mezi</w:t>
      </w:r>
      <w:r w:rsidRPr="00997BAF">
        <w:t xml:space="preserve"> routery</w:t>
      </w:r>
      <w:r w:rsidRPr="00997BAF">
        <w:t xml:space="preserve">. </w:t>
      </w:r>
    </w:p>
    <w:p w14:paraId="052E681D" w14:textId="3F66B3AC" w:rsidR="00D86FC8" w:rsidRPr="0045147E" w:rsidRDefault="00997BAF" w:rsidP="00997BAF">
      <w:pPr>
        <w:ind w:left="709"/>
      </w:pPr>
      <w:r w:rsidRPr="00997BAF">
        <w:t>Na všech směrovačích bylo provedeno základní zabezpečení přístupu, včetně nastavení hesel pro konzoli</w:t>
      </w:r>
      <w:r w:rsidRPr="00997BAF">
        <w:t xml:space="preserve"> a </w:t>
      </w:r>
      <w:r w:rsidRPr="00997BAF">
        <w:t xml:space="preserve">přechod do privilegovaného režimu. Zvolený rozsah IP adres je dostatečně velký, takže v případě budoucího rozšíření sítě nebo přidání nových zařízení bude stále k dispozici dostatek volných IP adres bez nutnosti </w:t>
      </w:r>
      <w:r>
        <w:t>nového rozsahu</w:t>
      </w:r>
      <w:r w:rsidR="002D1AE7">
        <w:t>.</w:t>
      </w:r>
    </w:p>
    <w:sectPr w:rsidR="00D86FC8" w:rsidRPr="0045147E" w:rsidSect="00C56D08">
      <w:headerReference w:type="default" r:id="rId8"/>
      <w:footerReference w:type="default" r:id="rId9"/>
      <w:pgSz w:w="11906" w:h="16838" w:code="9"/>
      <w:pgMar w:top="1134" w:right="1134" w:bottom="1134" w:left="1134" w:header="567" w:footer="284" w:gutter="0"/>
      <w:pgBorders w:offsetFrom="page">
        <w:top w:val="single" w:sz="18" w:space="28" w:color="auto"/>
        <w:left w:val="single" w:sz="18" w:space="28" w:color="auto"/>
        <w:bottom w:val="single" w:sz="18" w:space="28" w:color="auto"/>
        <w:right w:val="single" w:sz="18" w:space="28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B8E1A" w14:textId="77777777" w:rsidR="00CB446B" w:rsidRDefault="00CB446B">
      <w:r>
        <w:separator/>
      </w:r>
    </w:p>
  </w:endnote>
  <w:endnote w:type="continuationSeparator" w:id="0">
    <w:p w14:paraId="3FEB79B2" w14:textId="77777777" w:rsidR="00CB446B" w:rsidRDefault="00CB4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4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Look w:val="01E0" w:firstRow="1" w:lastRow="1" w:firstColumn="1" w:lastColumn="1" w:noHBand="0" w:noVBand="0"/>
    </w:tblPr>
    <w:tblGrid>
      <w:gridCol w:w="2693"/>
      <w:gridCol w:w="2693"/>
      <w:gridCol w:w="2694"/>
      <w:gridCol w:w="1347"/>
      <w:gridCol w:w="1347"/>
    </w:tblGrid>
    <w:tr w:rsidR="0004552F" w14:paraId="5DE08103" w14:textId="77777777" w:rsidTr="006A678D">
      <w:trPr>
        <w:trHeight w:hRule="exact" w:val="425"/>
        <w:jc w:val="center"/>
      </w:trPr>
      <w:tc>
        <w:tcPr>
          <w:tcW w:w="2608" w:type="dxa"/>
          <w:tcBorders>
            <w:left w:val="nil"/>
            <w:bottom w:val="nil"/>
          </w:tcBorders>
          <w:shd w:val="clear" w:color="auto" w:fill="auto"/>
          <w:vAlign w:val="center"/>
        </w:tcPr>
        <w:p w14:paraId="31C5891D" w14:textId="77777777" w:rsidR="0004552F" w:rsidRPr="006A678D" w:rsidRDefault="0004552F" w:rsidP="00ED7CF4">
          <w:pPr>
            <w:pStyle w:val="Zpat"/>
            <w:rPr>
              <w:b/>
              <w:sz w:val="20"/>
              <w:szCs w:val="20"/>
            </w:rPr>
          </w:pPr>
          <w:r w:rsidRPr="006A678D">
            <w:rPr>
              <w:b/>
              <w:sz w:val="20"/>
              <w:szCs w:val="20"/>
            </w:rPr>
            <w:t>Zpracoval:</w:t>
          </w:r>
          <w:r>
            <w:rPr>
              <w:b/>
              <w:sz w:val="20"/>
              <w:szCs w:val="20"/>
            </w:rPr>
            <w:t xml:space="preserve"> </w:t>
          </w:r>
        </w:p>
      </w:tc>
      <w:tc>
        <w:tcPr>
          <w:tcW w:w="2608" w:type="dxa"/>
          <w:tcBorders>
            <w:bottom w:val="nil"/>
          </w:tcBorders>
          <w:shd w:val="clear" w:color="auto" w:fill="auto"/>
          <w:vAlign w:val="center"/>
        </w:tcPr>
        <w:p w14:paraId="0229F8BA" w14:textId="77777777" w:rsidR="0004552F" w:rsidRPr="006A678D" w:rsidRDefault="0004552F" w:rsidP="001B27EB">
          <w:pPr>
            <w:pStyle w:val="Zpat"/>
            <w:rPr>
              <w:b/>
              <w:sz w:val="20"/>
              <w:szCs w:val="20"/>
            </w:rPr>
          </w:pPr>
          <w:r w:rsidRPr="006A678D">
            <w:rPr>
              <w:b/>
              <w:sz w:val="20"/>
              <w:szCs w:val="20"/>
            </w:rPr>
            <w:t>Kontroloval:</w:t>
          </w:r>
        </w:p>
      </w:tc>
      <w:tc>
        <w:tcPr>
          <w:tcW w:w="2608" w:type="dxa"/>
          <w:tcBorders>
            <w:bottom w:val="nil"/>
          </w:tcBorders>
          <w:shd w:val="clear" w:color="auto" w:fill="auto"/>
          <w:vAlign w:val="center"/>
        </w:tcPr>
        <w:p w14:paraId="1F37AD39" w14:textId="77777777" w:rsidR="0004552F" w:rsidRPr="006A678D" w:rsidRDefault="0004552F" w:rsidP="001B27EB">
          <w:pPr>
            <w:pStyle w:val="Zpat"/>
            <w:rPr>
              <w:b/>
              <w:sz w:val="20"/>
              <w:szCs w:val="20"/>
            </w:rPr>
          </w:pPr>
          <w:r w:rsidRPr="006A678D">
            <w:rPr>
              <w:b/>
              <w:sz w:val="20"/>
              <w:szCs w:val="20"/>
            </w:rPr>
            <w:t>Klasifikace:</w:t>
          </w:r>
        </w:p>
      </w:tc>
      <w:tc>
        <w:tcPr>
          <w:tcW w:w="1304" w:type="dxa"/>
          <w:tcBorders>
            <w:bottom w:val="nil"/>
          </w:tcBorders>
          <w:shd w:val="clear" w:color="auto" w:fill="auto"/>
          <w:vAlign w:val="center"/>
        </w:tcPr>
        <w:p w14:paraId="35FD1949" w14:textId="77777777" w:rsidR="0004552F" w:rsidRDefault="0004552F" w:rsidP="001B27EB">
          <w:pPr>
            <w:pStyle w:val="Zpat"/>
          </w:pPr>
          <w:r w:rsidRPr="006A678D">
            <w:rPr>
              <w:b/>
              <w:sz w:val="20"/>
              <w:szCs w:val="20"/>
            </w:rPr>
            <w:t>Poč. listů:</w:t>
          </w:r>
        </w:p>
      </w:tc>
      <w:tc>
        <w:tcPr>
          <w:tcW w:w="1304" w:type="dxa"/>
          <w:tcBorders>
            <w:bottom w:val="nil"/>
            <w:right w:val="nil"/>
          </w:tcBorders>
          <w:shd w:val="clear" w:color="auto" w:fill="auto"/>
          <w:vAlign w:val="center"/>
        </w:tcPr>
        <w:p w14:paraId="49BFCB21" w14:textId="77777777" w:rsidR="0004552F" w:rsidRDefault="0004552F" w:rsidP="001B27EB">
          <w:pPr>
            <w:pStyle w:val="Zpat"/>
          </w:pPr>
          <w:r w:rsidRPr="006A678D">
            <w:rPr>
              <w:b/>
              <w:sz w:val="20"/>
              <w:szCs w:val="20"/>
            </w:rPr>
            <w:t>List:</w:t>
          </w:r>
        </w:p>
      </w:tc>
    </w:tr>
    <w:tr w:rsidR="0004552F" w14:paraId="5C1282B7" w14:textId="77777777" w:rsidTr="006A678D">
      <w:trPr>
        <w:trHeight w:hRule="exact" w:val="425"/>
        <w:jc w:val="center"/>
      </w:trPr>
      <w:tc>
        <w:tcPr>
          <w:tcW w:w="2608" w:type="dxa"/>
          <w:tcBorders>
            <w:top w:val="nil"/>
            <w:left w:val="nil"/>
            <w:bottom w:val="nil"/>
          </w:tcBorders>
          <w:shd w:val="clear" w:color="auto" w:fill="auto"/>
          <w:vAlign w:val="center"/>
        </w:tcPr>
        <w:p w14:paraId="08C229A2" w14:textId="4D0E7D51" w:rsidR="0004552F" w:rsidRDefault="002019B6" w:rsidP="006A678D">
          <w:pPr>
            <w:pStyle w:val="Zpat"/>
            <w:jc w:val="center"/>
          </w:pPr>
          <w:r>
            <w:t xml:space="preserve">Jiřina </w:t>
          </w:r>
          <w:proofErr w:type="spellStart"/>
          <w:r>
            <w:t>Kotnerová</w:t>
          </w:r>
          <w:proofErr w:type="spellEnd"/>
        </w:p>
      </w:tc>
      <w:tc>
        <w:tcPr>
          <w:tcW w:w="2608" w:type="dxa"/>
          <w:tcBorders>
            <w:top w:val="nil"/>
            <w:bottom w:val="nil"/>
          </w:tcBorders>
          <w:shd w:val="clear" w:color="auto" w:fill="auto"/>
          <w:vAlign w:val="center"/>
        </w:tcPr>
        <w:p w14:paraId="1BC3E1A7" w14:textId="77777777" w:rsidR="0004552F" w:rsidRDefault="0004552F" w:rsidP="006A678D">
          <w:pPr>
            <w:pStyle w:val="Zpat"/>
            <w:jc w:val="center"/>
          </w:pPr>
        </w:p>
      </w:tc>
      <w:tc>
        <w:tcPr>
          <w:tcW w:w="2608" w:type="dxa"/>
          <w:tcBorders>
            <w:top w:val="nil"/>
            <w:bottom w:val="nil"/>
          </w:tcBorders>
          <w:shd w:val="clear" w:color="auto" w:fill="auto"/>
          <w:vAlign w:val="center"/>
        </w:tcPr>
        <w:p w14:paraId="44B4872E" w14:textId="77777777" w:rsidR="0004552F" w:rsidRDefault="0004552F" w:rsidP="006A678D">
          <w:pPr>
            <w:pStyle w:val="Zpat"/>
            <w:jc w:val="center"/>
          </w:pPr>
        </w:p>
      </w:tc>
      <w:tc>
        <w:tcPr>
          <w:tcW w:w="1304" w:type="dxa"/>
          <w:tcBorders>
            <w:top w:val="nil"/>
            <w:bottom w:val="nil"/>
          </w:tcBorders>
          <w:shd w:val="clear" w:color="auto" w:fill="auto"/>
          <w:vAlign w:val="center"/>
        </w:tcPr>
        <w:p w14:paraId="5CB2BC70" w14:textId="5157F748" w:rsidR="0004552F" w:rsidRDefault="002019B6" w:rsidP="006A678D">
          <w:pPr>
            <w:pStyle w:val="Zpat"/>
            <w:jc w:val="center"/>
          </w:pPr>
          <w:r>
            <w:t>7</w:t>
          </w:r>
        </w:p>
      </w:tc>
      <w:tc>
        <w:tcPr>
          <w:tcW w:w="1304" w:type="dxa"/>
          <w:tcBorders>
            <w:top w:val="nil"/>
            <w:bottom w:val="nil"/>
            <w:right w:val="nil"/>
          </w:tcBorders>
          <w:shd w:val="clear" w:color="auto" w:fill="auto"/>
          <w:vAlign w:val="center"/>
        </w:tcPr>
        <w:p w14:paraId="4FF3EE87" w14:textId="7DA02C73" w:rsidR="0004552F" w:rsidRDefault="00951462" w:rsidP="006A678D">
          <w:pPr>
            <w:pStyle w:val="Zpat"/>
            <w:jc w:val="center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  <w:p w14:paraId="4D2D7FDF" w14:textId="7E9F85D7" w:rsidR="0004552F" w:rsidRDefault="0004552F" w:rsidP="006A5844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D4BF6" w14:textId="77777777" w:rsidR="00CB446B" w:rsidRDefault="00CB446B">
      <w:r>
        <w:separator/>
      </w:r>
    </w:p>
  </w:footnote>
  <w:footnote w:type="continuationSeparator" w:id="0">
    <w:p w14:paraId="47118CA3" w14:textId="77777777" w:rsidR="00CB446B" w:rsidRDefault="00CB44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3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ook w:val="01E0" w:firstRow="1" w:lastRow="1" w:firstColumn="1" w:lastColumn="1" w:noHBand="0" w:noVBand="0"/>
    </w:tblPr>
    <w:tblGrid>
      <w:gridCol w:w="2270"/>
      <w:gridCol w:w="6245"/>
      <w:gridCol w:w="2258"/>
    </w:tblGrid>
    <w:tr w:rsidR="0004552F" w14:paraId="06019FD3" w14:textId="77777777" w:rsidTr="00ED7CF4">
      <w:trPr>
        <w:trHeight w:hRule="exact" w:val="615"/>
        <w:jc w:val="center"/>
      </w:trPr>
      <w:tc>
        <w:tcPr>
          <w:tcW w:w="2268" w:type="dxa"/>
          <w:vMerge w:val="restart"/>
          <w:tcBorders>
            <w:left w:val="nil"/>
          </w:tcBorders>
          <w:shd w:val="clear" w:color="auto" w:fill="auto"/>
          <w:vAlign w:val="center"/>
        </w:tcPr>
        <w:p w14:paraId="77D75635" w14:textId="77777777" w:rsidR="0004552F" w:rsidRPr="006A678D" w:rsidRDefault="00ED7CF4" w:rsidP="006A678D">
          <w:pPr>
            <w:pStyle w:val="Zhlav"/>
            <w:jc w:val="center"/>
            <w:rPr>
              <w:b/>
            </w:rPr>
          </w:pPr>
          <w:r w:rsidRPr="00ED7CF4">
            <w:rPr>
              <w:b/>
              <w:noProof/>
              <w:sz w:val="16"/>
              <w:szCs w:val="16"/>
            </w:rPr>
            <w:drawing>
              <wp:anchor distT="0" distB="0" distL="114300" distR="114300" simplePos="0" relativeHeight="251658240" behindDoc="1" locked="0" layoutInCell="1" allowOverlap="1" wp14:anchorId="6C1CEBFC" wp14:editId="2C96036E">
                <wp:simplePos x="0" y="0"/>
                <wp:positionH relativeFrom="column">
                  <wp:posOffset>327025</wp:posOffset>
                </wp:positionH>
                <wp:positionV relativeFrom="paragraph">
                  <wp:posOffset>-83820</wp:posOffset>
                </wp:positionV>
                <wp:extent cx="661670" cy="621665"/>
                <wp:effectExtent l="0" t="0" r="5080" b="6985"/>
                <wp:wrapTight wrapText="bothSides">
                  <wp:wrapPolygon edited="0">
                    <wp:start x="4353" y="0"/>
                    <wp:lineTo x="0" y="9267"/>
                    <wp:lineTo x="0" y="11914"/>
                    <wp:lineTo x="4975" y="21181"/>
                    <wp:lineTo x="17413" y="21181"/>
                    <wp:lineTo x="21144" y="11914"/>
                    <wp:lineTo x="21144" y="0"/>
                    <wp:lineTo x="4353" y="0"/>
                  </wp:wrapPolygon>
                </wp:wrapTight>
                <wp:docPr id="10" name="Obrázek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logo-stredni-BW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1670" cy="621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237" w:type="dxa"/>
          <w:tcBorders>
            <w:bottom w:val="nil"/>
          </w:tcBorders>
          <w:shd w:val="clear" w:color="auto" w:fill="auto"/>
          <w:vAlign w:val="center"/>
        </w:tcPr>
        <w:p w14:paraId="1B133394" w14:textId="77777777" w:rsidR="00ED7CF4" w:rsidRDefault="0004552F" w:rsidP="00ED7CF4">
          <w:pPr>
            <w:pStyle w:val="Zhlav"/>
            <w:tabs>
              <w:tab w:val="clear" w:pos="4536"/>
              <w:tab w:val="right" w:leader="dot" w:pos="9072"/>
            </w:tabs>
            <w:jc w:val="center"/>
            <w:rPr>
              <w:b/>
            </w:rPr>
          </w:pPr>
          <w:r w:rsidRPr="006A678D">
            <w:rPr>
              <w:b/>
            </w:rPr>
            <w:t>MATURITNÍ PRÁCE</w:t>
          </w:r>
        </w:p>
        <w:p w14:paraId="4AAE8636" w14:textId="77777777" w:rsidR="0004552F" w:rsidRPr="001B27EB" w:rsidRDefault="00ED7CF4" w:rsidP="00ED7CF4">
          <w:pPr>
            <w:pStyle w:val="Zhlav"/>
            <w:tabs>
              <w:tab w:val="clear" w:pos="4536"/>
              <w:tab w:val="right" w:leader="dot" w:pos="9072"/>
            </w:tabs>
            <w:jc w:val="center"/>
          </w:pPr>
          <w:r>
            <w:rPr>
              <w:b/>
            </w:rPr>
            <w:t>Praktická maturita</w:t>
          </w:r>
          <w:r w:rsidR="0004552F" w:rsidRPr="006A678D">
            <w:rPr>
              <w:b/>
            </w:rPr>
            <w:t xml:space="preserve"> </w:t>
          </w:r>
        </w:p>
      </w:tc>
      <w:tc>
        <w:tcPr>
          <w:tcW w:w="2255" w:type="dxa"/>
          <w:tcBorders>
            <w:bottom w:val="nil"/>
            <w:right w:val="nil"/>
          </w:tcBorders>
          <w:shd w:val="clear" w:color="auto" w:fill="auto"/>
          <w:vAlign w:val="center"/>
        </w:tcPr>
        <w:p w14:paraId="245FB078" w14:textId="77777777" w:rsidR="0004552F" w:rsidRPr="006A678D" w:rsidRDefault="0004552F" w:rsidP="001B27EB">
          <w:pPr>
            <w:pStyle w:val="Zhlav"/>
            <w:rPr>
              <w:b/>
            </w:rPr>
          </w:pPr>
          <w:r w:rsidRPr="006A678D">
            <w:rPr>
              <w:b/>
            </w:rPr>
            <w:t>Datum:</w:t>
          </w:r>
        </w:p>
      </w:tc>
    </w:tr>
    <w:tr w:rsidR="0004552F" w14:paraId="0C2FD416" w14:textId="77777777" w:rsidTr="00ED7CF4">
      <w:trPr>
        <w:trHeight w:hRule="exact" w:val="284"/>
        <w:jc w:val="center"/>
      </w:trPr>
      <w:tc>
        <w:tcPr>
          <w:tcW w:w="2268" w:type="dxa"/>
          <w:vMerge/>
          <w:tcBorders>
            <w:left w:val="nil"/>
          </w:tcBorders>
          <w:shd w:val="clear" w:color="auto" w:fill="auto"/>
          <w:vAlign w:val="center"/>
        </w:tcPr>
        <w:p w14:paraId="075D05EC" w14:textId="77777777" w:rsidR="0004552F" w:rsidRPr="006A678D" w:rsidRDefault="0004552F" w:rsidP="006A678D">
          <w:pPr>
            <w:pStyle w:val="Zhlav"/>
            <w:jc w:val="center"/>
            <w:rPr>
              <w:b/>
            </w:rPr>
          </w:pPr>
        </w:p>
      </w:tc>
      <w:tc>
        <w:tcPr>
          <w:tcW w:w="6237" w:type="dxa"/>
          <w:tcBorders>
            <w:top w:val="nil"/>
          </w:tcBorders>
          <w:shd w:val="clear" w:color="auto" w:fill="auto"/>
          <w:vAlign w:val="center"/>
        </w:tcPr>
        <w:p w14:paraId="16B8DEEB" w14:textId="77777777" w:rsidR="0004552F" w:rsidRPr="006A678D" w:rsidRDefault="0004552F" w:rsidP="006A678D">
          <w:pPr>
            <w:pStyle w:val="Zhlav"/>
            <w:tabs>
              <w:tab w:val="clear" w:pos="4536"/>
              <w:tab w:val="right" w:leader="dot" w:pos="9072"/>
            </w:tabs>
            <w:rPr>
              <w:b/>
            </w:rPr>
          </w:pPr>
        </w:p>
      </w:tc>
      <w:tc>
        <w:tcPr>
          <w:tcW w:w="2255" w:type="dxa"/>
          <w:tcBorders>
            <w:top w:val="nil"/>
            <w:right w:val="nil"/>
          </w:tcBorders>
          <w:shd w:val="clear" w:color="auto" w:fill="auto"/>
          <w:vAlign w:val="center"/>
        </w:tcPr>
        <w:p w14:paraId="4D4C88FB" w14:textId="2E447BD8" w:rsidR="0004552F" w:rsidRDefault="0004552F" w:rsidP="00ED7CF4">
          <w:pPr>
            <w:pStyle w:val="Zhlav"/>
            <w:jc w:val="center"/>
          </w:pPr>
          <w:r>
            <w:fldChar w:fldCharType="begin"/>
          </w:r>
          <w:r>
            <w:instrText xml:space="preserve"> DATE  \@ "d.M.yyyy" </w:instrText>
          </w:r>
          <w:r>
            <w:fldChar w:fldCharType="separate"/>
          </w:r>
          <w:r w:rsidR="00E235F6">
            <w:rPr>
              <w:noProof/>
            </w:rPr>
            <w:t>14.5.2025</w:t>
          </w:r>
          <w:r>
            <w:fldChar w:fldCharType="end"/>
          </w:r>
        </w:p>
      </w:tc>
    </w:tr>
  </w:tbl>
  <w:p w14:paraId="21E80DBC" w14:textId="77777777" w:rsidR="0004552F" w:rsidRDefault="0004552F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28A8"/>
    <w:multiLevelType w:val="hybridMultilevel"/>
    <w:tmpl w:val="E8F8340E"/>
    <w:lvl w:ilvl="0" w:tplc="040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C2D113C"/>
    <w:multiLevelType w:val="hybridMultilevel"/>
    <w:tmpl w:val="EE2810EA"/>
    <w:lvl w:ilvl="0" w:tplc="040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3457E7"/>
    <w:multiLevelType w:val="hybridMultilevel"/>
    <w:tmpl w:val="3FD8CBB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3558F"/>
    <w:multiLevelType w:val="hybridMultilevel"/>
    <w:tmpl w:val="104CAA00"/>
    <w:lvl w:ilvl="0" w:tplc="040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0141F84"/>
    <w:multiLevelType w:val="hybridMultilevel"/>
    <w:tmpl w:val="D6B8CDD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9E5941"/>
    <w:multiLevelType w:val="hybridMultilevel"/>
    <w:tmpl w:val="5456CB8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FD51B5"/>
    <w:multiLevelType w:val="hybridMultilevel"/>
    <w:tmpl w:val="D5EC501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2F5F69"/>
    <w:multiLevelType w:val="hybridMultilevel"/>
    <w:tmpl w:val="1C624686"/>
    <w:lvl w:ilvl="0" w:tplc="040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B9C7DA3"/>
    <w:multiLevelType w:val="hybridMultilevel"/>
    <w:tmpl w:val="32DA2AE0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D547AF1"/>
    <w:multiLevelType w:val="hybridMultilevel"/>
    <w:tmpl w:val="FF5E6D28"/>
    <w:lvl w:ilvl="0" w:tplc="247AE096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5462BB"/>
    <w:multiLevelType w:val="hybridMultilevel"/>
    <w:tmpl w:val="4ECA1632"/>
    <w:lvl w:ilvl="0" w:tplc="1CBC9964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05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1" w15:restartNumberingAfterBreak="0">
    <w:nsid w:val="57621EE6"/>
    <w:multiLevelType w:val="hybridMultilevel"/>
    <w:tmpl w:val="9F643F9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A22E53"/>
    <w:multiLevelType w:val="multilevel"/>
    <w:tmpl w:val="AD4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356EEC"/>
    <w:multiLevelType w:val="hybridMultilevel"/>
    <w:tmpl w:val="4148CFE0"/>
    <w:lvl w:ilvl="0" w:tplc="0405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61E85668"/>
    <w:multiLevelType w:val="hybridMultilevel"/>
    <w:tmpl w:val="4F42230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F2159F"/>
    <w:multiLevelType w:val="hybridMultilevel"/>
    <w:tmpl w:val="64CA2788"/>
    <w:lvl w:ilvl="0" w:tplc="1CBC9964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05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6" w15:restartNumberingAfterBreak="0">
    <w:nsid w:val="67BC6DA8"/>
    <w:multiLevelType w:val="hybridMultilevel"/>
    <w:tmpl w:val="D5EC501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F25226"/>
    <w:multiLevelType w:val="hybridMultilevel"/>
    <w:tmpl w:val="A7366F6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A724BE"/>
    <w:multiLevelType w:val="hybridMultilevel"/>
    <w:tmpl w:val="AE94E574"/>
    <w:lvl w:ilvl="0" w:tplc="040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54A7874"/>
    <w:multiLevelType w:val="hybridMultilevel"/>
    <w:tmpl w:val="8FEE18F6"/>
    <w:lvl w:ilvl="0" w:tplc="1CBC996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88D00DD"/>
    <w:multiLevelType w:val="hybridMultilevel"/>
    <w:tmpl w:val="BDBA288E"/>
    <w:lvl w:ilvl="0" w:tplc="040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E71339"/>
    <w:multiLevelType w:val="hybridMultilevel"/>
    <w:tmpl w:val="3062A14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195735">
    <w:abstractNumId w:val="20"/>
  </w:num>
  <w:num w:numId="2" w16cid:durableId="1935235879">
    <w:abstractNumId w:val="1"/>
  </w:num>
  <w:num w:numId="3" w16cid:durableId="443505212">
    <w:abstractNumId w:val="14"/>
  </w:num>
  <w:num w:numId="4" w16cid:durableId="1240170051">
    <w:abstractNumId w:val="11"/>
  </w:num>
  <w:num w:numId="5" w16cid:durableId="265381954">
    <w:abstractNumId w:val="5"/>
  </w:num>
  <w:num w:numId="6" w16cid:durableId="1062870714">
    <w:abstractNumId w:val="4"/>
  </w:num>
  <w:num w:numId="7" w16cid:durableId="1660616780">
    <w:abstractNumId w:val="6"/>
  </w:num>
  <w:num w:numId="8" w16cid:durableId="1176648228">
    <w:abstractNumId w:val="21"/>
  </w:num>
  <w:num w:numId="9" w16cid:durableId="437259405">
    <w:abstractNumId w:val="16"/>
  </w:num>
  <w:num w:numId="10" w16cid:durableId="533807280">
    <w:abstractNumId w:val="9"/>
  </w:num>
  <w:num w:numId="11" w16cid:durableId="642344722">
    <w:abstractNumId w:val="17"/>
  </w:num>
  <w:num w:numId="12" w16cid:durableId="736434823">
    <w:abstractNumId w:val="2"/>
  </w:num>
  <w:num w:numId="13" w16cid:durableId="1737434231">
    <w:abstractNumId w:val="3"/>
  </w:num>
  <w:num w:numId="14" w16cid:durableId="144511403">
    <w:abstractNumId w:val="0"/>
  </w:num>
  <w:num w:numId="15" w16cid:durableId="1335760072">
    <w:abstractNumId w:val="13"/>
  </w:num>
  <w:num w:numId="16" w16cid:durableId="2007784743">
    <w:abstractNumId w:val="18"/>
  </w:num>
  <w:num w:numId="17" w16cid:durableId="1752582079">
    <w:abstractNumId w:val="7"/>
  </w:num>
  <w:num w:numId="18" w16cid:durableId="839076842">
    <w:abstractNumId w:val="12"/>
  </w:num>
  <w:num w:numId="19" w16cid:durableId="242299735">
    <w:abstractNumId w:val="8"/>
  </w:num>
  <w:num w:numId="20" w16cid:durableId="1901020117">
    <w:abstractNumId w:val="19"/>
  </w:num>
  <w:num w:numId="21" w16cid:durableId="1235235775">
    <w:abstractNumId w:val="15"/>
  </w:num>
  <w:num w:numId="22" w16cid:durableId="6847917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344"/>
    <w:rsid w:val="00000C2D"/>
    <w:rsid w:val="00002329"/>
    <w:rsid w:val="00012E04"/>
    <w:rsid w:val="0003449B"/>
    <w:rsid w:val="0004552F"/>
    <w:rsid w:val="000A0344"/>
    <w:rsid w:val="000B0F63"/>
    <w:rsid w:val="000B4284"/>
    <w:rsid w:val="000B5D6C"/>
    <w:rsid w:val="000D431D"/>
    <w:rsid w:val="00101389"/>
    <w:rsid w:val="0010201F"/>
    <w:rsid w:val="0011592B"/>
    <w:rsid w:val="001239D9"/>
    <w:rsid w:val="001261E9"/>
    <w:rsid w:val="00130292"/>
    <w:rsid w:val="00143A06"/>
    <w:rsid w:val="0014775C"/>
    <w:rsid w:val="00161562"/>
    <w:rsid w:val="00165E88"/>
    <w:rsid w:val="00167361"/>
    <w:rsid w:val="00184F72"/>
    <w:rsid w:val="0019055D"/>
    <w:rsid w:val="0019250D"/>
    <w:rsid w:val="00193280"/>
    <w:rsid w:val="001A3376"/>
    <w:rsid w:val="001B27EB"/>
    <w:rsid w:val="001D3D76"/>
    <w:rsid w:val="001E663E"/>
    <w:rsid w:val="001E7A9C"/>
    <w:rsid w:val="002019B6"/>
    <w:rsid w:val="00217D40"/>
    <w:rsid w:val="00237881"/>
    <w:rsid w:val="00263EDF"/>
    <w:rsid w:val="00287C1E"/>
    <w:rsid w:val="00297BCB"/>
    <w:rsid w:val="002B4520"/>
    <w:rsid w:val="002D1AE7"/>
    <w:rsid w:val="002D3B17"/>
    <w:rsid w:val="002D74F8"/>
    <w:rsid w:val="002E3011"/>
    <w:rsid w:val="002E52E1"/>
    <w:rsid w:val="002F3A61"/>
    <w:rsid w:val="002F4BD8"/>
    <w:rsid w:val="00304774"/>
    <w:rsid w:val="003414AF"/>
    <w:rsid w:val="0034389F"/>
    <w:rsid w:val="00347397"/>
    <w:rsid w:val="00350579"/>
    <w:rsid w:val="0038287C"/>
    <w:rsid w:val="00382B9F"/>
    <w:rsid w:val="003922D4"/>
    <w:rsid w:val="00392C09"/>
    <w:rsid w:val="0039331B"/>
    <w:rsid w:val="003A06CA"/>
    <w:rsid w:val="003A62FA"/>
    <w:rsid w:val="003A63B3"/>
    <w:rsid w:val="003C61A9"/>
    <w:rsid w:val="0040102E"/>
    <w:rsid w:val="0040626A"/>
    <w:rsid w:val="00420B90"/>
    <w:rsid w:val="004244A9"/>
    <w:rsid w:val="004430E2"/>
    <w:rsid w:val="00450E41"/>
    <w:rsid w:val="0045138F"/>
    <w:rsid w:val="0045147E"/>
    <w:rsid w:val="00457D27"/>
    <w:rsid w:val="00472EDE"/>
    <w:rsid w:val="004758A6"/>
    <w:rsid w:val="00483A14"/>
    <w:rsid w:val="004B12FD"/>
    <w:rsid w:val="004D474E"/>
    <w:rsid w:val="00536DCF"/>
    <w:rsid w:val="00552AC6"/>
    <w:rsid w:val="00553B8C"/>
    <w:rsid w:val="00577364"/>
    <w:rsid w:val="00596E32"/>
    <w:rsid w:val="005A0668"/>
    <w:rsid w:val="005C3B2B"/>
    <w:rsid w:val="005D4662"/>
    <w:rsid w:val="005E3796"/>
    <w:rsid w:val="005E5D00"/>
    <w:rsid w:val="005E7153"/>
    <w:rsid w:val="005F1660"/>
    <w:rsid w:val="005F327A"/>
    <w:rsid w:val="005F5126"/>
    <w:rsid w:val="00625CA0"/>
    <w:rsid w:val="00633229"/>
    <w:rsid w:val="00642DC2"/>
    <w:rsid w:val="006454DD"/>
    <w:rsid w:val="00693A3A"/>
    <w:rsid w:val="006A5844"/>
    <w:rsid w:val="006A678D"/>
    <w:rsid w:val="006B666F"/>
    <w:rsid w:val="006C5E01"/>
    <w:rsid w:val="006D4FBA"/>
    <w:rsid w:val="006E7D8C"/>
    <w:rsid w:val="006E7DF6"/>
    <w:rsid w:val="006F356A"/>
    <w:rsid w:val="00700962"/>
    <w:rsid w:val="00706E6C"/>
    <w:rsid w:val="00714C20"/>
    <w:rsid w:val="00731923"/>
    <w:rsid w:val="00731946"/>
    <w:rsid w:val="00742084"/>
    <w:rsid w:val="007515A9"/>
    <w:rsid w:val="00773581"/>
    <w:rsid w:val="00780FBC"/>
    <w:rsid w:val="00793FF8"/>
    <w:rsid w:val="0079414F"/>
    <w:rsid w:val="007A2C2C"/>
    <w:rsid w:val="007A5D4F"/>
    <w:rsid w:val="007B777B"/>
    <w:rsid w:val="007D03C3"/>
    <w:rsid w:val="007D77DB"/>
    <w:rsid w:val="007F178A"/>
    <w:rsid w:val="007F613C"/>
    <w:rsid w:val="00805449"/>
    <w:rsid w:val="00814203"/>
    <w:rsid w:val="008317A2"/>
    <w:rsid w:val="008422AD"/>
    <w:rsid w:val="008656D1"/>
    <w:rsid w:val="008674D9"/>
    <w:rsid w:val="008804E6"/>
    <w:rsid w:val="008903B7"/>
    <w:rsid w:val="008A08A0"/>
    <w:rsid w:val="008A5757"/>
    <w:rsid w:val="008B44F9"/>
    <w:rsid w:val="008C42BC"/>
    <w:rsid w:val="008C44BF"/>
    <w:rsid w:val="008D1CA9"/>
    <w:rsid w:val="008F6963"/>
    <w:rsid w:val="00907707"/>
    <w:rsid w:val="0092013E"/>
    <w:rsid w:val="00920B64"/>
    <w:rsid w:val="0092764B"/>
    <w:rsid w:val="009357E6"/>
    <w:rsid w:val="009476A1"/>
    <w:rsid w:val="00950132"/>
    <w:rsid w:val="00951462"/>
    <w:rsid w:val="00954CED"/>
    <w:rsid w:val="009609F5"/>
    <w:rsid w:val="009624F1"/>
    <w:rsid w:val="009744AF"/>
    <w:rsid w:val="009762FF"/>
    <w:rsid w:val="00980B36"/>
    <w:rsid w:val="00982372"/>
    <w:rsid w:val="00987A1A"/>
    <w:rsid w:val="0099077A"/>
    <w:rsid w:val="009941FA"/>
    <w:rsid w:val="00997BAF"/>
    <w:rsid w:val="009A5850"/>
    <w:rsid w:val="009B4584"/>
    <w:rsid w:val="009C4ECC"/>
    <w:rsid w:val="009D627F"/>
    <w:rsid w:val="009E4E74"/>
    <w:rsid w:val="009E60A0"/>
    <w:rsid w:val="009F34F7"/>
    <w:rsid w:val="00A00162"/>
    <w:rsid w:val="00A10F8F"/>
    <w:rsid w:val="00A22CA5"/>
    <w:rsid w:val="00A43A19"/>
    <w:rsid w:val="00A52701"/>
    <w:rsid w:val="00A5472F"/>
    <w:rsid w:val="00A65EF7"/>
    <w:rsid w:val="00A929F8"/>
    <w:rsid w:val="00AA2D6C"/>
    <w:rsid w:val="00AB2D66"/>
    <w:rsid w:val="00AC0BD9"/>
    <w:rsid w:val="00AC6688"/>
    <w:rsid w:val="00AE0EE4"/>
    <w:rsid w:val="00AE113B"/>
    <w:rsid w:val="00AF740B"/>
    <w:rsid w:val="00B02A4F"/>
    <w:rsid w:val="00B03E78"/>
    <w:rsid w:val="00B326EA"/>
    <w:rsid w:val="00B33184"/>
    <w:rsid w:val="00B35872"/>
    <w:rsid w:val="00B77233"/>
    <w:rsid w:val="00B8790F"/>
    <w:rsid w:val="00B956FC"/>
    <w:rsid w:val="00B9580A"/>
    <w:rsid w:val="00BC009F"/>
    <w:rsid w:val="00BC4F8E"/>
    <w:rsid w:val="00BE1F0B"/>
    <w:rsid w:val="00BF2AA8"/>
    <w:rsid w:val="00C00337"/>
    <w:rsid w:val="00C015F7"/>
    <w:rsid w:val="00C07423"/>
    <w:rsid w:val="00C12D25"/>
    <w:rsid w:val="00C25C4B"/>
    <w:rsid w:val="00C25F82"/>
    <w:rsid w:val="00C56D08"/>
    <w:rsid w:val="00C66107"/>
    <w:rsid w:val="00C67056"/>
    <w:rsid w:val="00C8248F"/>
    <w:rsid w:val="00CB0187"/>
    <w:rsid w:val="00CB37D6"/>
    <w:rsid w:val="00CB446B"/>
    <w:rsid w:val="00CC566E"/>
    <w:rsid w:val="00CD58CB"/>
    <w:rsid w:val="00CD6F66"/>
    <w:rsid w:val="00CF2700"/>
    <w:rsid w:val="00CF753B"/>
    <w:rsid w:val="00D11486"/>
    <w:rsid w:val="00D127DB"/>
    <w:rsid w:val="00D30721"/>
    <w:rsid w:val="00D800F0"/>
    <w:rsid w:val="00D83D83"/>
    <w:rsid w:val="00D8541F"/>
    <w:rsid w:val="00D86FC8"/>
    <w:rsid w:val="00D872BD"/>
    <w:rsid w:val="00DA1558"/>
    <w:rsid w:val="00DA2051"/>
    <w:rsid w:val="00DB4429"/>
    <w:rsid w:val="00DC1E48"/>
    <w:rsid w:val="00DC62FB"/>
    <w:rsid w:val="00DD20A8"/>
    <w:rsid w:val="00DE0E83"/>
    <w:rsid w:val="00DE30AB"/>
    <w:rsid w:val="00DF0B4B"/>
    <w:rsid w:val="00E04E4B"/>
    <w:rsid w:val="00E1547F"/>
    <w:rsid w:val="00E160FF"/>
    <w:rsid w:val="00E235F6"/>
    <w:rsid w:val="00E23622"/>
    <w:rsid w:val="00E365C2"/>
    <w:rsid w:val="00E44542"/>
    <w:rsid w:val="00E47973"/>
    <w:rsid w:val="00E55EC3"/>
    <w:rsid w:val="00E70B68"/>
    <w:rsid w:val="00E9077C"/>
    <w:rsid w:val="00EA321E"/>
    <w:rsid w:val="00EB105E"/>
    <w:rsid w:val="00EB1086"/>
    <w:rsid w:val="00EB7184"/>
    <w:rsid w:val="00ED4C27"/>
    <w:rsid w:val="00ED7CF4"/>
    <w:rsid w:val="00EE187E"/>
    <w:rsid w:val="00F3044D"/>
    <w:rsid w:val="00F31BBA"/>
    <w:rsid w:val="00F5065E"/>
    <w:rsid w:val="00F60522"/>
    <w:rsid w:val="00F618E4"/>
    <w:rsid w:val="00F75CFA"/>
    <w:rsid w:val="00F82D51"/>
    <w:rsid w:val="00F9515F"/>
    <w:rsid w:val="00F97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A78F32"/>
  <w15:chartTrackingRefBased/>
  <w15:docId w15:val="{1A0F53EA-4C26-450A-9D78-F8C951AEF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Pr>
      <w:sz w:val="24"/>
      <w:szCs w:val="24"/>
    </w:rPr>
  </w:style>
  <w:style w:type="paragraph" w:styleId="Nadpis1">
    <w:name w:val="heading 1"/>
    <w:basedOn w:val="Normln"/>
    <w:next w:val="Normln"/>
    <w:link w:val="Nadpis1Char"/>
    <w:qFormat/>
    <w:rsid w:val="00E235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semiHidden/>
    <w:unhideWhenUsed/>
    <w:qFormat/>
    <w:rsid w:val="007515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rsid w:val="006A5844"/>
    <w:pPr>
      <w:tabs>
        <w:tab w:val="center" w:pos="4536"/>
        <w:tab w:val="right" w:pos="9072"/>
      </w:tabs>
    </w:pPr>
  </w:style>
  <w:style w:type="paragraph" w:styleId="Zpat">
    <w:name w:val="footer"/>
    <w:basedOn w:val="Normln"/>
    <w:rsid w:val="006A5844"/>
    <w:pPr>
      <w:tabs>
        <w:tab w:val="center" w:pos="4536"/>
        <w:tab w:val="right" w:pos="9072"/>
      </w:tabs>
    </w:pPr>
  </w:style>
  <w:style w:type="table" w:styleId="Mkatabulky">
    <w:name w:val="Table Grid"/>
    <w:basedOn w:val="Normlntabulka"/>
    <w:rsid w:val="006A58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lostrnky">
    <w:name w:val="page number"/>
    <w:basedOn w:val="Standardnpsmoodstavce"/>
    <w:rsid w:val="001B27EB"/>
  </w:style>
  <w:style w:type="character" w:styleId="Zstupntext">
    <w:name w:val="Placeholder Text"/>
    <w:basedOn w:val="Standardnpsmoodstavce"/>
    <w:uiPriority w:val="99"/>
    <w:semiHidden/>
    <w:rsid w:val="008317A2"/>
    <w:rPr>
      <w:color w:val="808080"/>
    </w:rPr>
  </w:style>
  <w:style w:type="paragraph" w:styleId="Odstavecseseznamem">
    <w:name w:val="List Paragraph"/>
    <w:basedOn w:val="Normln"/>
    <w:uiPriority w:val="34"/>
    <w:qFormat/>
    <w:rsid w:val="009744AF"/>
    <w:pPr>
      <w:ind w:left="720"/>
      <w:contextualSpacing/>
    </w:pPr>
  </w:style>
  <w:style w:type="paragraph" w:styleId="Textbubliny">
    <w:name w:val="Balloon Text"/>
    <w:basedOn w:val="Normln"/>
    <w:link w:val="TextbublinyChar"/>
    <w:rsid w:val="00700962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rsid w:val="00700962"/>
    <w:rPr>
      <w:rFonts w:ascii="Segoe UI" w:hAnsi="Segoe UI" w:cs="Segoe UI"/>
      <w:sz w:val="18"/>
      <w:szCs w:val="18"/>
    </w:rPr>
  </w:style>
  <w:style w:type="character" w:customStyle="1" w:styleId="Nadpis1Char">
    <w:name w:val="Nadpis 1 Char"/>
    <w:basedOn w:val="Standardnpsmoodstavce"/>
    <w:link w:val="Nadpis1"/>
    <w:rsid w:val="00E235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semiHidden/>
    <w:rsid w:val="007515A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iln">
    <w:name w:val="Strong"/>
    <w:basedOn w:val="Standardnpsmoodstavce"/>
    <w:uiPriority w:val="22"/>
    <w:qFormat/>
    <w:rsid w:val="007515A9"/>
    <w:rPr>
      <w:b/>
      <w:bCs/>
    </w:rPr>
  </w:style>
  <w:style w:type="character" w:styleId="KdHTML">
    <w:name w:val="HTML Code"/>
    <w:basedOn w:val="Standardnpsmoodstavce"/>
    <w:uiPriority w:val="99"/>
    <w:unhideWhenUsed/>
    <w:rsid w:val="007515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2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47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8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31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77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917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02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5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54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6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2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69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36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62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632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39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071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2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M1\Desktop\maturita.dotx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maturita</Template>
  <TotalTime>207</TotalTime>
  <Pages>7</Pages>
  <Words>1241</Words>
  <Characters>7324</Characters>
  <Application>Microsoft Office Word</Application>
  <DocSecurity>0</DocSecurity>
  <Lines>61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ZADÁNÍ:</vt:lpstr>
    </vt:vector>
  </TitlesOfParts>
  <Company>SPŠ a VOŠ Chomutov</Company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ZADÁNÍ:</dc:title>
  <dc:subject/>
  <dc:creator>Praktická Maturita 1</dc:creator>
  <cp:keywords/>
  <dc:description/>
  <cp:lastModifiedBy>Praktická Maturita 1</cp:lastModifiedBy>
  <cp:revision>185</cp:revision>
  <cp:lastPrinted>2018-05-15T12:02:00Z</cp:lastPrinted>
  <dcterms:created xsi:type="dcterms:W3CDTF">2025-05-14T06:14:00Z</dcterms:created>
  <dcterms:modified xsi:type="dcterms:W3CDTF">2025-05-14T09:41:00Z</dcterms:modified>
</cp:coreProperties>
</file>